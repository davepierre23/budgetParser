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41EA" w:rsidRPr="00E11C8C" w14:paraId="60B8674F" w14:textId="77777777" w:rsidTr="00D969AF">
        <w:tc>
          <w:tcPr>
            <w:tcW w:w="9576" w:type="dxa"/>
          </w:tcPr>
          <w:p w14:paraId="1D8A6103" w14:textId="0274AEA5" w:rsidR="007D41EA" w:rsidRPr="007D41EA" w:rsidRDefault="007D41EA" w:rsidP="006B46C2">
            <w:pPr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shd w:val="clear" w:color="auto" w:fill="FFFFFF"/>
              </w:rPr>
              <w:t>Bryan Sadler</w:t>
            </w:r>
          </w:p>
        </w:tc>
      </w:tr>
      <w:tr w:rsidR="007D41EA" w:rsidRPr="00E11C8C" w14:paraId="05ACE3C1" w14:textId="77777777" w:rsidTr="00D969AF">
        <w:tc>
          <w:tcPr>
            <w:tcW w:w="9576" w:type="dxa"/>
          </w:tcPr>
          <w:p w14:paraId="690526C3" w14:textId="488E4CE6" w:rsidR="007D41EA" w:rsidRPr="007D41EA" w:rsidRDefault="007D41EA" w:rsidP="006B46C2">
            <w:pPr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shd w:val="clear" w:color="auto" w:fill="FFFFFF"/>
              </w:rPr>
              <w:t>Student Number 105993190</w:t>
            </w:r>
          </w:p>
        </w:tc>
      </w:tr>
      <w:tr w:rsidR="006B46C2" w:rsidRPr="00E11C8C" w14:paraId="0BE1D518" w14:textId="77777777" w:rsidTr="00D969AF">
        <w:tc>
          <w:tcPr>
            <w:tcW w:w="9576" w:type="dxa"/>
          </w:tcPr>
          <w:p w14:paraId="7E3D2C85" w14:textId="3B836CE3" w:rsidR="006B46C2" w:rsidRPr="007D41EA" w:rsidRDefault="006B46C2" w:rsidP="006B46C2">
            <w:p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hd w:val="clear" w:color="auto" w:fill="FFFFFF"/>
              </w:rPr>
              <w:t>Instructions:</w:t>
            </w:r>
          </w:p>
        </w:tc>
      </w:tr>
      <w:tr w:rsidR="006B46C2" w:rsidRPr="00E11C8C" w14:paraId="5652980B" w14:textId="77777777" w:rsidTr="00D969AF">
        <w:tc>
          <w:tcPr>
            <w:tcW w:w="9576" w:type="dxa"/>
          </w:tcPr>
          <w:p w14:paraId="3AFC66AE" w14:textId="00B04ECE" w:rsidR="00006E8B" w:rsidRPr="00853060" w:rsidRDefault="00100A30" w:rsidP="00001588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z w:val="24"/>
                <w:szCs w:val="24"/>
              </w:rPr>
              <w:t xml:space="preserve">Using the </w:t>
            </w:r>
            <w:r w:rsidR="00D90DEF" w:rsidRPr="007D41EA">
              <w:rPr>
                <w:b/>
                <w:bCs/>
                <w:sz w:val="24"/>
                <w:szCs w:val="24"/>
              </w:rPr>
              <w:t xml:space="preserve">Ubuntu LAMP server </w:t>
            </w:r>
            <w:r w:rsidRPr="007D41EA">
              <w:rPr>
                <w:b/>
                <w:bCs/>
                <w:sz w:val="24"/>
                <w:szCs w:val="24"/>
              </w:rPr>
              <w:t>installation from the previous activity add the following</w:t>
            </w:r>
            <w:r w:rsidR="00E57D11" w:rsidRPr="007D41EA">
              <w:rPr>
                <w:b/>
                <w:bCs/>
                <w:sz w:val="24"/>
                <w:szCs w:val="24"/>
              </w:rPr>
              <w:t xml:space="preserve"> defined below.</w:t>
            </w:r>
          </w:p>
          <w:p w14:paraId="1C13886D" w14:textId="77777777" w:rsidR="00D90DEF" w:rsidRPr="007D41EA" w:rsidRDefault="00D90DEF" w:rsidP="00001588">
            <w:pPr>
              <w:pStyle w:val="ListParagraph"/>
              <w:numPr>
                <w:ilvl w:val="1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hd w:val="clear" w:color="auto" w:fill="FFFFFF"/>
              </w:rPr>
              <w:t>Criteria</w:t>
            </w:r>
          </w:p>
          <w:p w14:paraId="2300EDB6" w14:textId="0234093C" w:rsidR="00100A30" w:rsidRDefault="00100A30" w:rsidP="00001588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7D41EA">
              <w:rPr>
                <w:b/>
                <w:bCs/>
                <w:sz w:val="24"/>
                <w:szCs w:val="24"/>
              </w:rPr>
              <w:t>Add FTP to the server</w:t>
            </w:r>
          </w:p>
          <w:p w14:paraId="2152FDB1" w14:textId="58F887D0" w:rsidR="00B52867" w:rsidRPr="00B52867" w:rsidRDefault="00B52867" w:rsidP="00B52867">
            <w:pPr>
              <w:pStyle w:val="ListParagraph"/>
              <w:ind w:left="21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 added the FTP to the server by performing the following command “</w:t>
            </w:r>
            <w:proofErr w:type="spellStart"/>
            <w:r>
              <w:rPr>
                <w:i/>
                <w:iCs/>
                <w:sz w:val="24"/>
                <w:szCs w:val="24"/>
              </w:rPr>
              <w:t>sudo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apt-get install </w:t>
            </w:r>
            <w:proofErr w:type="spellStart"/>
            <w:r>
              <w:rPr>
                <w:i/>
                <w:iCs/>
                <w:sz w:val="24"/>
                <w:szCs w:val="24"/>
              </w:rPr>
              <w:t>vsftpd</w:t>
            </w:r>
            <w:proofErr w:type="spellEnd"/>
            <w:r>
              <w:rPr>
                <w:i/>
                <w:iCs/>
                <w:sz w:val="24"/>
                <w:szCs w:val="24"/>
              </w:rPr>
              <w:t>”. The following screenshot is the results of running it.</w:t>
            </w:r>
          </w:p>
          <w:p w14:paraId="78D5A221" w14:textId="36B9CBBE" w:rsidR="00B52867" w:rsidRPr="007D41EA" w:rsidRDefault="00B52867" w:rsidP="00D969AF">
            <w:pPr>
              <w:pStyle w:val="ListParagraph"/>
              <w:ind w:left="2160"/>
              <w:rPr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0CA0654" wp14:editId="316170E0">
                  <wp:extent cx="5943600" cy="1842135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7651D" w14:textId="0E3C69E6" w:rsidR="00590C77" w:rsidRDefault="00100A30" w:rsidP="00001588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7D41EA">
              <w:rPr>
                <w:b/>
                <w:bCs/>
                <w:sz w:val="24"/>
                <w:szCs w:val="24"/>
              </w:rPr>
              <w:t>Add two new users with the usernames (user1 and user2), encrypt each home directory.</w:t>
            </w:r>
            <w:r w:rsidR="00590C77">
              <w:rPr>
                <w:b/>
                <w:bCs/>
                <w:sz w:val="24"/>
                <w:szCs w:val="24"/>
              </w:rPr>
              <w:t xml:space="preserve"> </w:t>
            </w:r>
          </w:p>
          <w:p w14:paraId="3EB74DB5" w14:textId="79A459BE" w:rsidR="006728F6" w:rsidRPr="006728F6" w:rsidRDefault="006728F6" w:rsidP="006728F6">
            <w:pPr>
              <w:pStyle w:val="ListParagraph"/>
              <w:ind w:left="2160"/>
              <w:rPr>
                <w:sz w:val="24"/>
                <w:szCs w:val="24"/>
              </w:rPr>
            </w:pPr>
            <w:r w:rsidRPr="006728F6">
              <w:rPr>
                <w:sz w:val="24"/>
                <w:szCs w:val="24"/>
              </w:rPr>
              <w:t xml:space="preserve">I used the following </w:t>
            </w:r>
            <w:r w:rsidR="00F328C3" w:rsidRPr="006728F6">
              <w:rPr>
                <w:sz w:val="24"/>
                <w:szCs w:val="24"/>
              </w:rPr>
              <w:t>command</w:t>
            </w:r>
            <w:r w:rsidR="00F328C3">
              <w:rPr>
                <w:sz w:val="24"/>
                <w:szCs w:val="24"/>
              </w:rPr>
              <w:t xml:space="preserve"> </w:t>
            </w:r>
            <w:r w:rsidR="00F328C3" w:rsidRPr="006728F6">
              <w:rPr>
                <w:sz w:val="24"/>
                <w:szCs w:val="24"/>
              </w:rPr>
              <w:t>to</w:t>
            </w:r>
            <w:r w:rsidRPr="006728F6">
              <w:rPr>
                <w:sz w:val="24"/>
                <w:szCs w:val="24"/>
              </w:rPr>
              <w:t xml:space="preserve"> install the </w:t>
            </w:r>
            <w:r>
              <w:rPr>
                <w:sz w:val="24"/>
                <w:szCs w:val="24"/>
              </w:rPr>
              <w:t xml:space="preserve">packages </w:t>
            </w:r>
            <w:proofErr w:type="spellStart"/>
            <w:r w:rsidRPr="006728F6">
              <w:rPr>
                <w:sz w:val="24"/>
                <w:szCs w:val="24"/>
              </w:rPr>
              <w:t>ecryptfs</w:t>
            </w:r>
            <w:proofErr w:type="spellEnd"/>
            <w:r w:rsidRPr="006728F6">
              <w:rPr>
                <w:sz w:val="24"/>
                <w:szCs w:val="24"/>
              </w:rPr>
              <w:t xml:space="preserve">-utils and </w:t>
            </w:r>
            <w:proofErr w:type="spellStart"/>
            <w:r w:rsidRPr="006728F6">
              <w:rPr>
                <w:sz w:val="24"/>
                <w:szCs w:val="24"/>
              </w:rPr>
              <w:t>cryptsetup</w:t>
            </w:r>
            <w:proofErr w:type="spellEnd"/>
            <w:r w:rsidRPr="006728F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used to </w:t>
            </w:r>
            <w:proofErr w:type="gramStart"/>
            <w:r>
              <w:rPr>
                <w:sz w:val="24"/>
                <w:szCs w:val="24"/>
              </w:rPr>
              <w:t>encrypt ”</w:t>
            </w:r>
            <w:proofErr w:type="spellStart"/>
            <w:r>
              <w:rPr>
                <w:sz w:val="24"/>
                <w:szCs w:val="24"/>
              </w:rPr>
              <w:t>sudo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apt install </w:t>
            </w:r>
            <w:proofErr w:type="spellStart"/>
            <w:r w:rsidRPr="006728F6">
              <w:rPr>
                <w:sz w:val="24"/>
                <w:szCs w:val="24"/>
              </w:rPr>
              <w:t>ecryptfs</w:t>
            </w:r>
            <w:proofErr w:type="spellEnd"/>
            <w:r w:rsidRPr="006728F6">
              <w:rPr>
                <w:sz w:val="24"/>
                <w:szCs w:val="24"/>
              </w:rPr>
              <w:t xml:space="preserve">-utils </w:t>
            </w:r>
            <w:proofErr w:type="spellStart"/>
            <w:r w:rsidRPr="006728F6">
              <w:rPr>
                <w:sz w:val="24"/>
                <w:szCs w:val="24"/>
              </w:rPr>
              <w:t>cryptsetup</w:t>
            </w:r>
            <w:proofErr w:type="spellEnd"/>
            <w:r>
              <w:rPr>
                <w:sz w:val="24"/>
                <w:szCs w:val="24"/>
              </w:rPr>
              <w:t xml:space="preserve">”. </w:t>
            </w:r>
          </w:p>
          <w:p w14:paraId="029194E8" w14:textId="7742B031" w:rsidR="00590C77" w:rsidRPr="00590C77" w:rsidRDefault="00590C77" w:rsidP="00590C77">
            <w:pPr>
              <w:pStyle w:val="ListParagraph"/>
              <w:ind w:left="2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used the following commands to create new users</w:t>
            </w:r>
            <w:r w:rsidR="00422C6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with the user1 and user2 </w:t>
            </w:r>
            <w:r w:rsidR="00422C6A">
              <w:rPr>
                <w:sz w:val="24"/>
                <w:szCs w:val="24"/>
              </w:rPr>
              <w:t xml:space="preserve">with encrypted home directory </w:t>
            </w:r>
            <w:proofErr w:type="gramStart"/>
            <w:r w:rsidR="00D6667E">
              <w:rPr>
                <w:sz w:val="24"/>
                <w:szCs w:val="24"/>
              </w:rPr>
              <w:t>respectively</w:t>
            </w:r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sudo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adduser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422C6A">
              <w:rPr>
                <w:sz w:val="24"/>
                <w:szCs w:val="24"/>
              </w:rPr>
              <w:t xml:space="preserve">--encrypt-home </w:t>
            </w:r>
            <w:r>
              <w:rPr>
                <w:sz w:val="24"/>
                <w:szCs w:val="24"/>
              </w:rPr>
              <w:t>user</w:t>
            </w:r>
            <w:r w:rsidR="00422C6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”, “</w:t>
            </w:r>
            <w:proofErr w:type="spellStart"/>
            <w:r>
              <w:rPr>
                <w:sz w:val="24"/>
                <w:szCs w:val="24"/>
              </w:rPr>
              <w:t>sudo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adduser</w:t>
            </w:r>
            <w:proofErr w:type="spellEnd"/>
            <w:r w:rsidR="00422C6A">
              <w:rPr>
                <w:sz w:val="24"/>
                <w:szCs w:val="24"/>
              </w:rPr>
              <w:t xml:space="preserve"> --encrypt-home</w:t>
            </w:r>
            <w:r>
              <w:rPr>
                <w:sz w:val="24"/>
                <w:szCs w:val="24"/>
              </w:rPr>
              <w:t xml:space="preserve"> user</w:t>
            </w:r>
            <w:r w:rsidR="00422C6A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”. </w:t>
            </w:r>
            <w:r w:rsidR="008C353B">
              <w:rPr>
                <w:sz w:val="24"/>
                <w:szCs w:val="24"/>
              </w:rPr>
              <w:t xml:space="preserve">I have added the enters no information for the fully </w:t>
            </w:r>
            <w:r w:rsidR="00192862">
              <w:rPr>
                <w:sz w:val="24"/>
                <w:szCs w:val="24"/>
              </w:rPr>
              <w:t>name</w:t>
            </w:r>
            <w:r w:rsidR="008C353B">
              <w:rPr>
                <w:sz w:val="24"/>
                <w:szCs w:val="24"/>
              </w:rPr>
              <w:t xml:space="preserve">, room number, work phone, home phone and other. </w:t>
            </w:r>
            <w:r w:rsidR="00192862">
              <w:rPr>
                <w:sz w:val="24"/>
                <w:szCs w:val="24"/>
              </w:rPr>
              <w:t xml:space="preserve"> The following screenshots show </w:t>
            </w:r>
            <w:r w:rsidR="00192862">
              <w:rPr>
                <w:sz w:val="24"/>
                <w:szCs w:val="24"/>
              </w:rPr>
              <w:lastRenderedPageBreak/>
              <w:t xml:space="preserve">the result of the </w:t>
            </w:r>
            <w:r w:rsidR="00261BBC">
              <w:rPr>
                <w:sz w:val="24"/>
                <w:szCs w:val="24"/>
              </w:rPr>
              <w:t>commands.</w:t>
            </w:r>
            <w:r w:rsidR="006728F6">
              <w:rPr>
                <w:noProof/>
                <w:sz w:val="24"/>
                <w:szCs w:val="24"/>
              </w:rPr>
              <w:drawing>
                <wp:inline distT="0" distB="0" distL="0" distR="0" wp14:anchorId="2F27E62A" wp14:editId="21368725">
                  <wp:extent cx="5943600" cy="3908425"/>
                  <wp:effectExtent l="0" t="0" r="0" b="317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C18CF" w14:textId="6C4E3906" w:rsidR="00100A30" w:rsidRDefault="00422C6A" w:rsidP="00D969AF">
            <w:pPr>
              <w:pStyle w:val="ListParagraph"/>
              <w:ind w:left="21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FEE9EC2" wp14:editId="4D6AEDA3">
                  <wp:extent cx="5562600" cy="676910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676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DC663" w14:textId="0B8D400D" w:rsidR="00FE4C05" w:rsidRPr="00FE4C05" w:rsidRDefault="00100A30" w:rsidP="00FE4C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z w:val="24"/>
                <w:szCs w:val="24"/>
              </w:rPr>
              <w:t>Upload a text file to each new user home directory using FTP.</w:t>
            </w:r>
            <w:r w:rsidR="009B603A">
              <w:rPr>
                <w:b/>
                <w:bCs/>
                <w:sz w:val="24"/>
                <w:szCs w:val="24"/>
              </w:rPr>
              <w:t xml:space="preserve"> </w:t>
            </w:r>
            <w:r w:rsidR="009B603A">
              <w:rPr>
                <w:sz w:val="24"/>
                <w:szCs w:val="24"/>
              </w:rPr>
              <w:t xml:space="preserve"> I used the following command to create </w:t>
            </w:r>
            <w:r w:rsidR="00FE4C05">
              <w:rPr>
                <w:sz w:val="24"/>
                <w:szCs w:val="24"/>
              </w:rPr>
              <w:t>a text file called hello.txt with the contents of “</w:t>
            </w:r>
            <w:proofErr w:type="spellStart"/>
            <w:r w:rsidR="00FE4C05">
              <w:rPr>
                <w:sz w:val="24"/>
                <w:szCs w:val="24"/>
              </w:rPr>
              <w:t>helloWorld</w:t>
            </w:r>
            <w:proofErr w:type="spellEnd"/>
            <w:proofErr w:type="gramStart"/>
            <w:r w:rsidR="00FE4C05">
              <w:rPr>
                <w:sz w:val="24"/>
                <w:szCs w:val="24"/>
              </w:rPr>
              <w:t>” :</w:t>
            </w:r>
            <w:proofErr w:type="gramEnd"/>
            <w:r w:rsidR="00FE4C05">
              <w:rPr>
                <w:sz w:val="24"/>
                <w:szCs w:val="24"/>
              </w:rPr>
              <w:t xml:space="preserve"> echo “</w:t>
            </w:r>
            <w:proofErr w:type="spellStart"/>
            <w:r w:rsidR="00FE4C05">
              <w:rPr>
                <w:sz w:val="24"/>
                <w:szCs w:val="24"/>
              </w:rPr>
              <w:t>helloWorld</w:t>
            </w:r>
            <w:proofErr w:type="spellEnd"/>
            <w:r w:rsidR="00FE4C05">
              <w:rPr>
                <w:sz w:val="24"/>
                <w:szCs w:val="24"/>
              </w:rPr>
              <w:t xml:space="preserve"> &gt; hello.txt . I ftp into user1 by doing the following command “ftp localhost</w:t>
            </w:r>
            <w:proofErr w:type="gramStart"/>
            <w:r w:rsidR="00FE4C05">
              <w:rPr>
                <w:sz w:val="24"/>
                <w:szCs w:val="24"/>
              </w:rPr>
              <w:t>” ,</w:t>
            </w:r>
            <w:proofErr w:type="gramEnd"/>
            <w:r w:rsidR="00FE4C05">
              <w:rPr>
                <w:sz w:val="24"/>
                <w:szCs w:val="24"/>
              </w:rPr>
              <w:t xml:space="preserve"> then enter the user name and password</w:t>
            </w:r>
            <w:r w:rsidR="00157098">
              <w:rPr>
                <w:sz w:val="24"/>
                <w:szCs w:val="24"/>
              </w:rPr>
              <w:t xml:space="preserve"> of user1. Once the password was successfully entered the following command to change to the local directory of </w:t>
            </w:r>
            <w:r w:rsidR="00157098" w:rsidRPr="00157098">
              <w:rPr>
                <w:shd w:val="clear" w:color="auto" w:fill="FFFFFF"/>
              </w:rPr>
              <w:t>“lcd”</w:t>
            </w:r>
            <w:r w:rsidR="00157098">
              <w:rPr>
                <w:shd w:val="clear" w:color="auto" w:fill="FFFFFF"/>
              </w:rPr>
              <w:t xml:space="preserve">. </w:t>
            </w:r>
            <w:r w:rsidR="00D845C4">
              <w:rPr>
                <w:shd w:val="clear" w:color="auto" w:fill="FFFFFF"/>
              </w:rPr>
              <w:t xml:space="preserve">I transferred the </w:t>
            </w:r>
            <w:r w:rsidR="00FA55F0">
              <w:rPr>
                <w:shd w:val="clear" w:color="auto" w:fill="FFFFFF"/>
              </w:rPr>
              <w:t>hello.txt file to the home directory of user1 by doing the following command “put hello.txt”.</w:t>
            </w:r>
            <w:r w:rsidR="00D845C4">
              <w:rPr>
                <w:shd w:val="clear" w:color="auto" w:fill="FFFFFF"/>
              </w:rPr>
              <w:t xml:space="preserve"> </w:t>
            </w:r>
            <w:r w:rsidR="00E54776">
              <w:rPr>
                <w:shd w:val="clear" w:color="auto" w:fill="FFFFFF"/>
              </w:rPr>
              <w:t xml:space="preserve">I exited ftp by entering the following </w:t>
            </w:r>
            <w:r w:rsidR="00E54776">
              <w:rPr>
                <w:shd w:val="clear" w:color="auto" w:fill="FFFFFF"/>
              </w:rPr>
              <w:lastRenderedPageBreak/>
              <w:t xml:space="preserve">keys “CTRL + D”. </w:t>
            </w:r>
            <w:r w:rsidR="00E54776">
              <w:rPr>
                <w:sz w:val="24"/>
                <w:szCs w:val="24"/>
              </w:rPr>
              <w:t>I ftp into user2 by doing the following command “ftp localhost</w:t>
            </w:r>
            <w:proofErr w:type="gramStart"/>
            <w:r w:rsidR="00E54776">
              <w:rPr>
                <w:sz w:val="24"/>
                <w:szCs w:val="24"/>
              </w:rPr>
              <w:t>” ,</w:t>
            </w:r>
            <w:proofErr w:type="gramEnd"/>
            <w:r w:rsidR="00E54776">
              <w:rPr>
                <w:sz w:val="24"/>
                <w:szCs w:val="24"/>
              </w:rPr>
              <w:t xml:space="preserve"> then enter the user name and password of user2. Once the password was successfully entered the following command to change to the local directory of </w:t>
            </w:r>
            <w:r w:rsidR="00E54776" w:rsidRPr="00157098">
              <w:rPr>
                <w:shd w:val="clear" w:color="auto" w:fill="FFFFFF"/>
              </w:rPr>
              <w:t>“lcd”</w:t>
            </w:r>
            <w:r w:rsidR="00E54776">
              <w:rPr>
                <w:shd w:val="clear" w:color="auto" w:fill="FFFFFF"/>
              </w:rPr>
              <w:t>. I transferred the hello.txt file to the home directory of user</w:t>
            </w:r>
            <w:r w:rsidR="00D969AF">
              <w:rPr>
                <w:shd w:val="clear" w:color="auto" w:fill="FFFFFF"/>
              </w:rPr>
              <w:t>2</w:t>
            </w:r>
            <w:r w:rsidR="00E54776">
              <w:rPr>
                <w:shd w:val="clear" w:color="auto" w:fill="FFFFFF"/>
              </w:rPr>
              <w:t xml:space="preserve"> by doing the following command “put hello.txt”.</w:t>
            </w:r>
          </w:p>
          <w:p w14:paraId="6791099D" w14:textId="77777777" w:rsidR="00FD2E81" w:rsidRPr="00FD2E81" w:rsidRDefault="00FD2E81" w:rsidP="00FD2E81">
            <w:pPr>
              <w:pStyle w:val="ListParagraph"/>
              <w:rPr>
                <w:b/>
                <w:bCs/>
                <w:shd w:val="clear" w:color="auto" w:fill="FFFFFF"/>
              </w:rPr>
            </w:pPr>
          </w:p>
          <w:p w14:paraId="5ABEDF80" w14:textId="618A8AEA" w:rsidR="00FD2E81" w:rsidRPr="007D41EA" w:rsidRDefault="0027304E" w:rsidP="00FD2E81">
            <w:pPr>
              <w:pStyle w:val="ListParagraph"/>
              <w:ind w:left="2160"/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noProof/>
                <w:shd w:val="clear" w:color="auto" w:fill="FFFFFF"/>
              </w:rPr>
              <w:drawing>
                <wp:inline distT="0" distB="0" distL="0" distR="0" wp14:anchorId="1B002D98" wp14:editId="4B56EC99">
                  <wp:extent cx="3873500" cy="4267200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4E348" w14:textId="371FFD40" w:rsidR="00006E8B" w:rsidRPr="00095095" w:rsidRDefault="00100A30" w:rsidP="00001588">
            <w:pPr>
              <w:pStyle w:val="ListParagraph"/>
              <w:numPr>
                <w:ilvl w:val="3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z w:val="24"/>
                <w:szCs w:val="24"/>
              </w:rPr>
              <w:t>Log in as each user and take screen shot to verify that the home directories are encrypted.</w:t>
            </w:r>
            <w:r w:rsidR="00095095">
              <w:rPr>
                <w:b/>
                <w:bCs/>
                <w:sz w:val="24"/>
                <w:szCs w:val="24"/>
              </w:rPr>
              <w:t xml:space="preserve"> </w:t>
            </w:r>
          </w:p>
          <w:p w14:paraId="61433ED0" w14:textId="7122FBD8" w:rsidR="00095095" w:rsidRPr="00095095" w:rsidRDefault="001E209C" w:rsidP="00095095">
            <w:pPr>
              <w:pStyle w:val="ListParagraph"/>
              <w:ind w:left="28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 used </w:t>
            </w:r>
            <w:proofErr w:type="spellStart"/>
            <w:r>
              <w:rPr>
                <w:shd w:val="clear" w:color="auto" w:fill="FFFFFF"/>
              </w:rPr>
              <w:t>pwd</w:t>
            </w:r>
            <w:proofErr w:type="spellEnd"/>
            <w:r>
              <w:rPr>
                <w:shd w:val="clear" w:color="auto" w:fill="FFFFFF"/>
              </w:rPr>
              <w:t xml:space="preserve"> command to show the current directory in user1 home directory. </w:t>
            </w:r>
            <w:r w:rsidR="00095095">
              <w:rPr>
                <w:shd w:val="clear" w:color="auto" w:fill="FFFFFF"/>
              </w:rPr>
              <w:t xml:space="preserve">I used the following command to print out the </w:t>
            </w:r>
            <w:proofErr w:type="gramStart"/>
            <w:r w:rsidR="00611279">
              <w:rPr>
                <w:shd w:val="clear" w:color="auto" w:fill="FFFFFF"/>
              </w:rPr>
              <w:t xml:space="preserve">contents </w:t>
            </w:r>
            <w:r w:rsidR="00095095">
              <w:rPr>
                <w:shd w:val="clear" w:color="auto" w:fill="FFFFFF"/>
              </w:rPr>
              <w:t xml:space="preserve"> of</w:t>
            </w:r>
            <w:proofErr w:type="gramEnd"/>
            <w:r w:rsidR="00095095">
              <w:rPr>
                <w:shd w:val="clear" w:color="auto" w:fill="FFFFFF"/>
              </w:rPr>
              <w:t xml:space="preserve"> the file called </w:t>
            </w:r>
            <w:proofErr w:type="spellStart"/>
            <w:r w:rsidR="00095095">
              <w:rPr>
                <w:shd w:val="clear" w:color="auto" w:fill="FFFFFF"/>
              </w:rPr>
              <w:t>hello.text</w:t>
            </w:r>
            <w:proofErr w:type="spellEnd"/>
            <w:r w:rsidR="00095095">
              <w:rPr>
                <w:shd w:val="clear" w:color="auto" w:fill="FFFFFF"/>
              </w:rPr>
              <w:t xml:space="preserve"> </w:t>
            </w:r>
            <w:r w:rsidR="00FF0A7E">
              <w:rPr>
                <w:shd w:val="clear" w:color="auto" w:fill="FFFFFF"/>
              </w:rPr>
              <w:t>which we ftp from the last step</w:t>
            </w:r>
            <w:r w:rsidR="00611279">
              <w:rPr>
                <w:shd w:val="clear" w:color="auto" w:fill="FFFFFF"/>
              </w:rPr>
              <w:t xml:space="preserve"> : “cat hello.txt”</w:t>
            </w:r>
            <w:r w:rsidR="00FF0A7E">
              <w:rPr>
                <w:shd w:val="clear" w:color="auto" w:fill="FFFFFF"/>
              </w:rPr>
              <w:t>. I used the following command to attempt t</w:t>
            </w:r>
            <w:r w:rsidR="00611279">
              <w:rPr>
                <w:shd w:val="clear" w:color="auto" w:fill="FFFFFF"/>
              </w:rPr>
              <w:t>o</w:t>
            </w:r>
            <w:r w:rsidR="00FF0A7E">
              <w:rPr>
                <w:shd w:val="clear" w:color="auto" w:fill="FFFFFF"/>
              </w:rPr>
              <w:t xml:space="preserve"> read the </w:t>
            </w:r>
            <w:r w:rsidR="00611279">
              <w:rPr>
                <w:shd w:val="clear" w:color="auto" w:fill="FFFFFF"/>
              </w:rPr>
              <w:t xml:space="preserve">files in </w:t>
            </w:r>
            <w:r w:rsidR="00FF0A7E">
              <w:rPr>
                <w:shd w:val="clear" w:color="auto" w:fill="FFFFFF"/>
              </w:rPr>
              <w:t xml:space="preserve">home </w:t>
            </w:r>
            <w:r w:rsidR="00611279">
              <w:rPr>
                <w:shd w:val="clear" w:color="auto" w:fill="FFFFFF"/>
              </w:rPr>
              <w:t>directory</w:t>
            </w:r>
            <w:r w:rsidR="00FF0A7E">
              <w:rPr>
                <w:shd w:val="clear" w:color="auto" w:fill="FFFFFF"/>
              </w:rPr>
              <w:t xml:space="preserve"> of user</w:t>
            </w:r>
            <w:proofErr w:type="gramStart"/>
            <w:r w:rsidR="00FF0A7E">
              <w:rPr>
                <w:shd w:val="clear" w:color="auto" w:fill="FFFFFF"/>
              </w:rPr>
              <w:t>2 .</w:t>
            </w:r>
            <w:proofErr w:type="gramEnd"/>
            <w:r w:rsidR="00FF0A7E">
              <w:rPr>
                <w:shd w:val="clear" w:color="auto" w:fill="FFFFFF"/>
              </w:rPr>
              <w:t xml:space="preserve"> The following </w:t>
            </w:r>
            <w:r w:rsidR="00507F72">
              <w:rPr>
                <w:shd w:val="clear" w:color="auto" w:fill="FFFFFF"/>
              </w:rPr>
              <w:t>screenshots</w:t>
            </w:r>
            <w:r w:rsidR="00FF0A7E">
              <w:rPr>
                <w:shd w:val="clear" w:color="auto" w:fill="FFFFFF"/>
              </w:rPr>
              <w:t xml:space="preserve"> show the </w:t>
            </w:r>
            <w:r w:rsidR="00507F72">
              <w:rPr>
                <w:shd w:val="clear" w:color="auto" w:fill="FFFFFF"/>
              </w:rPr>
              <w:t>output</w:t>
            </w:r>
            <w:r w:rsidR="00FF0A7E">
              <w:rPr>
                <w:shd w:val="clear" w:color="auto" w:fill="FFFFFF"/>
              </w:rPr>
              <w:t xml:space="preserve"> of the command</w:t>
            </w:r>
            <w:r w:rsidR="00507F72">
              <w:rPr>
                <w:shd w:val="clear" w:color="auto" w:fill="FFFFFF"/>
              </w:rPr>
              <w:t xml:space="preserve">s. </w:t>
            </w:r>
            <w:r w:rsidR="00FF0A7E">
              <w:rPr>
                <w:shd w:val="clear" w:color="auto" w:fill="FFFFFF"/>
              </w:rPr>
              <w:t xml:space="preserve"> </w:t>
            </w:r>
          </w:p>
          <w:p w14:paraId="466C9628" w14:textId="77777777" w:rsidR="00507F72" w:rsidRDefault="00095095" w:rsidP="00095095">
            <w:pPr>
              <w:pStyle w:val="ListParagraph"/>
              <w:ind w:left="28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AE63B58" wp14:editId="2FF6BB9A">
                  <wp:extent cx="4927600" cy="3035300"/>
                  <wp:effectExtent l="0" t="0" r="0" b="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B5EC" w14:textId="51A17AD8" w:rsidR="00F328C3" w:rsidRPr="00D969AF" w:rsidRDefault="00507F72" w:rsidP="00F328C3">
            <w:pPr>
              <w:pStyle w:val="ListParagraph"/>
              <w:ind w:left="2160"/>
              <w:rPr>
                <w:sz w:val="24"/>
                <w:szCs w:val="24"/>
              </w:rPr>
            </w:pPr>
            <w:r>
              <w:rPr>
                <w:shd w:val="clear" w:color="auto" w:fill="FFFFFF"/>
              </w:rPr>
              <w:t xml:space="preserve">I used </w:t>
            </w:r>
            <w:proofErr w:type="spellStart"/>
            <w:r>
              <w:rPr>
                <w:shd w:val="clear" w:color="auto" w:fill="FFFFFF"/>
              </w:rPr>
              <w:t>pwd</w:t>
            </w:r>
            <w:proofErr w:type="spellEnd"/>
            <w:r>
              <w:rPr>
                <w:shd w:val="clear" w:color="auto" w:fill="FFFFFF"/>
              </w:rPr>
              <w:t xml:space="preserve"> command to show the current directory in user2 home directory. I used the following command to print out the contents of the file called </w:t>
            </w:r>
            <w:proofErr w:type="spellStart"/>
            <w:r>
              <w:rPr>
                <w:shd w:val="clear" w:color="auto" w:fill="FFFFFF"/>
              </w:rPr>
              <w:t>hello.text</w:t>
            </w:r>
            <w:proofErr w:type="spellEnd"/>
            <w:r>
              <w:rPr>
                <w:shd w:val="clear" w:color="auto" w:fill="FFFFFF"/>
              </w:rPr>
              <w:t xml:space="preserve"> which we ftp from the last </w:t>
            </w:r>
            <w:proofErr w:type="gramStart"/>
            <w:r>
              <w:rPr>
                <w:shd w:val="clear" w:color="auto" w:fill="FFFFFF"/>
              </w:rPr>
              <w:t>step :</w:t>
            </w:r>
            <w:proofErr w:type="gramEnd"/>
            <w:r>
              <w:rPr>
                <w:shd w:val="clear" w:color="auto" w:fill="FFFFFF"/>
              </w:rPr>
              <w:t xml:space="preserve"> “cat hello.txt”. I used the following command to attempt to read the files in home directory of user</w:t>
            </w:r>
            <w:proofErr w:type="gramStart"/>
            <w:r>
              <w:rPr>
                <w:shd w:val="clear" w:color="auto" w:fill="FFFFFF"/>
              </w:rPr>
              <w:t>1 .</w:t>
            </w:r>
            <w:proofErr w:type="gramEnd"/>
            <w:r>
              <w:rPr>
                <w:shd w:val="clear" w:color="auto" w:fill="FFFFFF"/>
              </w:rPr>
              <w:t xml:space="preserve"> The following screenshots show the output of the commands</w:t>
            </w:r>
            <w:r w:rsidR="00095095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3FE92AC" wp14:editId="2A0CDB8D">
                  <wp:extent cx="4686300" cy="3111500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28C3" w:rsidRPr="00D969AF">
              <w:rPr>
                <w:sz w:val="24"/>
                <w:szCs w:val="24"/>
              </w:rPr>
              <w:t xml:space="preserve"> </w:t>
            </w:r>
            <w:r w:rsidR="00F328C3" w:rsidRPr="00D969AF">
              <w:rPr>
                <w:sz w:val="24"/>
                <w:szCs w:val="24"/>
              </w:rPr>
              <w:t xml:space="preserve">The following screenshot </w:t>
            </w:r>
            <w:r w:rsidR="00F328C3">
              <w:rPr>
                <w:sz w:val="24"/>
                <w:szCs w:val="24"/>
              </w:rPr>
              <w:t>shows the encrypted home directory that can be found under /home</w:t>
            </w:r>
            <w:proofErr w:type="gramStart"/>
            <w:r w:rsidR="00F328C3">
              <w:rPr>
                <w:sz w:val="24"/>
                <w:szCs w:val="24"/>
              </w:rPr>
              <w:t>/.</w:t>
            </w:r>
            <w:proofErr w:type="spellStart"/>
            <w:r w:rsidR="00F328C3">
              <w:rPr>
                <w:sz w:val="24"/>
                <w:szCs w:val="24"/>
              </w:rPr>
              <w:t>ecryptfs</w:t>
            </w:r>
            <w:proofErr w:type="spellEnd"/>
            <w:proofErr w:type="gramEnd"/>
            <w:r w:rsidR="00F328C3">
              <w:rPr>
                <w:sz w:val="24"/>
                <w:szCs w:val="24"/>
              </w:rPr>
              <w:t xml:space="preserve">.  </w:t>
            </w:r>
          </w:p>
          <w:p w14:paraId="6D1B93D8" w14:textId="0F79E060" w:rsidR="00F22F94" w:rsidRDefault="00095095" w:rsidP="00095095">
            <w:pPr>
              <w:pStyle w:val="ListParagraph"/>
              <w:ind w:left="2880"/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</w:t>
            </w:r>
          </w:p>
          <w:p w14:paraId="59803B42" w14:textId="280B6B0F" w:rsidR="001E725F" w:rsidRPr="007D41EA" w:rsidRDefault="00F328C3" w:rsidP="00F328C3">
            <w:pPr>
              <w:pStyle w:val="ListParagraph"/>
              <w:ind w:left="2880"/>
              <w:rPr>
                <w:b/>
                <w:bCs/>
                <w:shd w:val="clear" w:color="auto" w:fill="FFFFFF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916E807" wp14:editId="5ED03C9E">
                  <wp:extent cx="4749800" cy="3175000"/>
                  <wp:effectExtent l="0" t="0" r="0" b="0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2B0E" w14:textId="5B923CEB" w:rsidR="00263E57" w:rsidRPr="00D969AF" w:rsidRDefault="00100A30" w:rsidP="00D969AF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proofErr w:type="spellStart"/>
            <w:r w:rsidRPr="007D41EA">
              <w:rPr>
                <w:b/>
                <w:bCs/>
                <w:sz w:val="24"/>
                <w:szCs w:val="24"/>
              </w:rPr>
              <w:t>Chmod</w:t>
            </w:r>
            <w:proofErr w:type="spellEnd"/>
            <w:r w:rsidRPr="007D41EA">
              <w:rPr>
                <w:b/>
                <w:bCs/>
                <w:sz w:val="24"/>
                <w:szCs w:val="24"/>
              </w:rPr>
              <w:t xml:space="preserve"> the user1 home directory so user2 can read the directory contents</w:t>
            </w:r>
          </w:p>
          <w:p w14:paraId="13A0F046" w14:textId="1BF7449E" w:rsidR="00263E57" w:rsidRPr="00B25B6F" w:rsidRDefault="00263E57" w:rsidP="00263E57">
            <w:pPr>
              <w:pStyle w:val="ListParagraph"/>
              <w:ind w:left="2160"/>
              <w:rPr>
                <w:shd w:val="clear" w:color="auto" w:fill="FFFFFF"/>
              </w:rPr>
            </w:pPr>
            <w:r w:rsidRPr="00B25B6F">
              <w:rPr>
                <w:sz w:val="24"/>
                <w:szCs w:val="24"/>
              </w:rPr>
              <w:t>I used the</w:t>
            </w:r>
            <w:r w:rsidR="008C4D7F" w:rsidRPr="00B25B6F">
              <w:rPr>
                <w:sz w:val="24"/>
                <w:szCs w:val="24"/>
              </w:rPr>
              <w:t xml:space="preserve"> following command to change the permissions </w:t>
            </w:r>
            <w:r w:rsidR="00B25B6F">
              <w:rPr>
                <w:sz w:val="24"/>
                <w:szCs w:val="24"/>
              </w:rPr>
              <w:t xml:space="preserve">of </w:t>
            </w:r>
            <w:r w:rsidR="008C4D7F" w:rsidRPr="00B25B6F">
              <w:rPr>
                <w:sz w:val="24"/>
                <w:szCs w:val="24"/>
              </w:rPr>
              <w:t xml:space="preserve">the home </w:t>
            </w:r>
            <w:proofErr w:type="gramStart"/>
            <w:r w:rsidR="008C4D7F" w:rsidRPr="00B25B6F">
              <w:rPr>
                <w:sz w:val="24"/>
                <w:szCs w:val="24"/>
              </w:rPr>
              <w:t xml:space="preserve">directory  </w:t>
            </w:r>
            <w:r w:rsidR="00B25B6F">
              <w:rPr>
                <w:sz w:val="24"/>
                <w:szCs w:val="24"/>
              </w:rPr>
              <w:t>of</w:t>
            </w:r>
            <w:proofErr w:type="gramEnd"/>
            <w:r w:rsidR="00B25B6F">
              <w:rPr>
                <w:sz w:val="24"/>
                <w:szCs w:val="24"/>
              </w:rPr>
              <w:t xml:space="preserve"> user1 </w:t>
            </w:r>
            <w:r w:rsidR="008C4D7F" w:rsidRPr="00B25B6F">
              <w:rPr>
                <w:sz w:val="24"/>
                <w:szCs w:val="24"/>
              </w:rPr>
              <w:t xml:space="preserve"> so that use</w:t>
            </w:r>
            <w:r w:rsidR="00B25B6F">
              <w:rPr>
                <w:sz w:val="24"/>
                <w:szCs w:val="24"/>
              </w:rPr>
              <w:t>r2</w:t>
            </w:r>
            <w:r w:rsidR="008C4D7F" w:rsidRPr="00B25B6F">
              <w:rPr>
                <w:sz w:val="24"/>
                <w:szCs w:val="24"/>
              </w:rPr>
              <w:t xml:space="preserve"> can </w:t>
            </w:r>
            <w:r w:rsidR="00B25B6F">
              <w:rPr>
                <w:sz w:val="24"/>
                <w:szCs w:val="24"/>
              </w:rPr>
              <w:t>r</w:t>
            </w:r>
            <w:r w:rsidR="008C4D7F" w:rsidRPr="00B25B6F">
              <w:rPr>
                <w:sz w:val="24"/>
                <w:szCs w:val="24"/>
              </w:rPr>
              <w:t>ead its contents</w:t>
            </w:r>
            <w:r w:rsidR="00B25B6F">
              <w:rPr>
                <w:sz w:val="24"/>
                <w:szCs w:val="24"/>
              </w:rPr>
              <w:t xml:space="preserve"> : “</w:t>
            </w:r>
            <w:proofErr w:type="spellStart"/>
            <w:r w:rsidR="00B25B6F">
              <w:rPr>
                <w:sz w:val="24"/>
                <w:szCs w:val="24"/>
              </w:rPr>
              <w:t>chmod</w:t>
            </w:r>
            <w:proofErr w:type="spellEnd"/>
            <w:r w:rsidR="00B25B6F">
              <w:rPr>
                <w:sz w:val="24"/>
                <w:szCs w:val="24"/>
              </w:rPr>
              <w:t xml:space="preserve"> </w:t>
            </w:r>
            <w:proofErr w:type="spellStart"/>
            <w:r w:rsidR="00F36836">
              <w:rPr>
                <w:sz w:val="24"/>
                <w:szCs w:val="24"/>
              </w:rPr>
              <w:t>a+r</w:t>
            </w:r>
            <w:proofErr w:type="spellEnd"/>
            <w:r w:rsidR="00F36836">
              <w:rPr>
                <w:sz w:val="24"/>
                <w:szCs w:val="24"/>
              </w:rPr>
              <w:t xml:space="preserve"> /home/user1”. The first screenshot below shows the results of the command. The second screenshot shows that user2 is able to view the contents of user1’s home directory. </w:t>
            </w:r>
          </w:p>
          <w:p w14:paraId="6E6214ED" w14:textId="1437FC88" w:rsidR="004A5BB0" w:rsidRPr="008132B7" w:rsidRDefault="004A5BB0" w:rsidP="00001588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noProof/>
                <w:shd w:val="clear" w:color="auto" w:fill="FFFFFF"/>
              </w:rPr>
              <w:drawing>
                <wp:inline distT="0" distB="0" distL="0" distR="0" wp14:anchorId="15AB099D" wp14:editId="5D9C9A69">
                  <wp:extent cx="4800600" cy="3200400"/>
                  <wp:effectExtent l="0" t="0" r="0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05A64" w14:textId="7810170B" w:rsidR="008132B7" w:rsidRPr="008132B7" w:rsidRDefault="00D62CA6" w:rsidP="008132B7">
            <w:pPr>
              <w:pStyle w:val="ListParagraph"/>
              <w:ind w:left="2160"/>
              <w:rPr>
                <w:shd w:val="clear" w:color="auto" w:fill="FFFFFF"/>
              </w:rPr>
            </w:pPr>
            <w:r>
              <w:rPr>
                <w:b/>
                <w:bCs/>
                <w:noProof/>
                <w:shd w:val="clear" w:color="auto" w:fill="FFFFFF"/>
              </w:rPr>
              <w:lastRenderedPageBreak/>
              <w:drawing>
                <wp:inline distT="0" distB="0" distL="0" distR="0" wp14:anchorId="349A2FC9" wp14:editId="1A27F023">
                  <wp:extent cx="4864100" cy="3263900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5165" w14:textId="77777777" w:rsidR="008132B7" w:rsidRPr="007D41EA" w:rsidRDefault="008132B7" w:rsidP="008132B7">
            <w:pPr>
              <w:pStyle w:val="ListParagraph"/>
              <w:ind w:left="2160"/>
              <w:rPr>
                <w:b/>
                <w:bCs/>
                <w:shd w:val="clear" w:color="auto" w:fill="FFFFFF"/>
              </w:rPr>
            </w:pPr>
          </w:p>
          <w:p w14:paraId="52CAB464" w14:textId="74240D8B" w:rsidR="00100A30" w:rsidRPr="00D969AF" w:rsidRDefault="00100A30" w:rsidP="00001588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z w:val="24"/>
                <w:szCs w:val="24"/>
              </w:rPr>
              <w:t>Create a new webpage with course information, student name and number, add the college logo at the top and FTP to server</w:t>
            </w:r>
            <w:r w:rsidR="002C33C9" w:rsidRPr="007D41EA">
              <w:rPr>
                <w:b/>
                <w:bCs/>
                <w:sz w:val="24"/>
                <w:szCs w:val="24"/>
              </w:rPr>
              <w:t xml:space="preserve"> and show working.</w:t>
            </w:r>
          </w:p>
          <w:p w14:paraId="262892B8" w14:textId="7CCEBBEB" w:rsidR="00D969AF" w:rsidRPr="00D969AF" w:rsidRDefault="00D969AF" w:rsidP="00D969AF">
            <w:pPr>
              <w:pStyle w:val="ListParagraph"/>
              <w:ind w:left="1440"/>
              <w:rPr>
                <w:shd w:val="clear" w:color="auto" w:fill="FFFFFF"/>
              </w:rPr>
            </w:pPr>
            <w:r>
              <w:rPr>
                <w:sz w:val="24"/>
                <w:szCs w:val="24"/>
              </w:rPr>
              <w:t xml:space="preserve">The first screenshot shows the files that are in the server folder.  The school.jpg is the picture of the school logo. The </w:t>
            </w:r>
            <w:proofErr w:type="spellStart"/>
            <w:r>
              <w:rPr>
                <w:sz w:val="24"/>
                <w:szCs w:val="24"/>
              </w:rPr>
              <w:t>webpage.php</w:t>
            </w:r>
            <w:proofErr w:type="spellEnd"/>
            <w:r>
              <w:rPr>
                <w:sz w:val="24"/>
                <w:szCs w:val="24"/>
              </w:rPr>
              <w:t xml:space="preserve"> is the webpage that contains the course information, student number, name and college logo.  </w:t>
            </w:r>
            <w:r w:rsidRPr="00D969AF">
              <w:rPr>
                <w:sz w:val="24"/>
                <w:szCs w:val="24"/>
              </w:rPr>
              <w:t xml:space="preserve">The </w:t>
            </w:r>
            <w:r>
              <w:rPr>
                <w:sz w:val="24"/>
                <w:szCs w:val="24"/>
              </w:rPr>
              <w:t>second</w:t>
            </w:r>
            <w:r w:rsidRPr="00D969AF">
              <w:rPr>
                <w:sz w:val="24"/>
                <w:szCs w:val="24"/>
              </w:rPr>
              <w:t xml:space="preserve"> screenshot shows the contents of the webpage.html</w:t>
            </w:r>
            <w:r>
              <w:rPr>
                <w:sz w:val="24"/>
                <w:szCs w:val="24"/>
              </w:rPr>
              <w:t xml:space="preserve"> using nano. </w:t>
            </w:r>
            <w:r w:rsidRPr="00D969AF">
              <w:rPr>
                <w:sz w:val="24"/>
                <w:szCs w:val="24"/>
              </w:rPr>
              <w:t xml:space="preserve">The </w:t>
            </w:r>
            <w:r>
              <w:rPr>
                <w:sz w:val="24"/>
                <w:szCs w:val="24"/>
              </w:rPr>
              <w:t>third</w:t>
            </w:r>
            <w:r w:rsidRPr="00D969AF">
              <w:rPr>
                <w:sz w:val="24"/>
                <w:szCs w:val="24"/>
              </w:rPr>
              <w:t xml:space="preserve"> screenshot shows the webpage display on web browser. </w:t>
            </w:r>
            <w:r>
              <w:rPr>
                <w:noProof/>
                <w:shd w:val="clear" w:color="auto" w:fill="FFFFFF"/>
              </w:rPr>
              <w:lastRenderedPageBreak/>
              <w:drawing>
                <wp:inline distT="0" distB="0" distL="0" distR="0" wp14:anchorId="3C00F9CD" wp14:editId="0B45CFDA">
                  <wp:extent cx="4622800" cy="2971800"/>
                  <wp:effectExtent l="0" t="0" r="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hd w:val="clear" w:color="auto" w:fill="FFFFFF"/>
              </w:rPr>
              <w:drawing>
                <wp:inline distT="0" distB="0" distL="0" distR="0" wp14:anchorId="17EFC333" wp14:editId="44D16757">
                  <wp:extent cx="4635500" cy="276860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7AB08" w14:textId="6F8C475B" w:rsidR="00D969AF" w:rsidRPr="00D969AF" w:rsidRDefault="00D969AF" w:rsidP="00D969AF">
            <w:pPr>
              <w:ind w:left="360"/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shd w:val="clear" w:color="auto" w:fill="FFFFFF"/>
              </w:rPr>
              <w:t xml:space="preserve"> </w:t>
            </w:r>
          </w:p>
          <w:p w14:paraId="3BA034E0" w14:textId="25019FE9" w:rsidR="008B7829" w:rsidRPr="007D41EA" w:rsidRDefault="00D969AF" w:rsidP="008B7829">
            <w:pPr>
              <w:pStyle w:val="ListParagraph"/>
              <w:ind w:left="2160"/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noProof/>
                <w:shd w:val="clear" w:color="auto" w:fill="FFFFFF"/>
              </w:rPr>
              <w:lastRenderedPageBreak/>
              <w:drawing>
                <wp:inline distT="0" distB="0" distL="0" distR="0" wp14:anchorId="4A6074AD" wp14:editId="734A1E46">
                  <wp:extent cx="5943600" cy="4088765"/>
                  <wp:effectExtent l="0" t="0" r="0" b="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A0354" w14:textId="139495D8" w:rsidR="002C33C9" w:rsidRPr="007D41EA" w:rsidRDefault="002C33C9" w:rsidP="00001588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7D41EA">
              <w:rPr>
                <w:b/>
                <w:bCs/>
                <w:sz w:val="24"/>
                <w:szCs w:val="24"/>
              </w:rPr>
              <w:t xml:space="preserve">Install </w:t>
            </w:r>
            <w:proofErr w:type="spellStart"/>
            <w:r w:rsidRPr="007D41EA">
              <w:rPr>
                <w:b/>
                <w:bCs/>
                <w:sz w:val="24"/>
                <w:szCs w:val="24"/>
              </w:rPr>
              <w:t>phpmyadmin</w:t>
            </w:r>
            <w:proofErr w:type="spellEnd"/>
            <w:r w:rsidRPr="007D41EA">
              <w:rPr>
                <w:b/>
                <w:bCs/>
                <w:sz w:val="24"/>
                <w:szCs w:val="24"/>
              </w:rPr>
              <w:t xml:space="preserve"> and login it’s working and able login.</w:t>
            </w:r>
          </w:p>
          <w:p w14:paraId="399BB044" w14:textId="14828D21" w:rsidR="002C33C9" w:rsidRPr="007D41EA" w:rsidRDefault="002C33C9" w:rsidP="00001588">
            <w:pPr>
              <w:pStyle w:val="ListParagraph"/>
              <w:numPr>
                <w:ilvl w:val="3"/>
                <w:numId w:val="3"/>
              </w:numPr>
              <w:rPr>
                <w:rFonts w:eastAsia="Times New Roman"/>
                <w:b/>
                <w:bCs/>
              </w:rPr>
            </w:pPr>
            <w:proofErr w:type="spellStart"/>
            <w:r w:rsidRPr="007D41EA">
              <w:rPr>
                <w:rFonts w:eastAsia="Times New Roman"/>
                <w:b/>
                <w:bCs/>
              </w:rPr>
              <w:t>sudo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apt-get update</w:t>
            </w:r>
          </w:p>
          <w:p w14:paraId="24C5FAFE" w14:textId="77777777" w:rsidR="002C33C9" w:rsidRPr="007D41EA" w:rsidRDefault="002C33C9" w:rsidP="00001588">
            <w:pPr>
              <w:pStyle w:val="ListParagraph"/>
              <w:numPr>
                <w:ilvl w:val="3"/>
                <w:numId w:val="3"/>
              </w:numPr>
              <w:rPr>
                <w:rFonts w:eastAsia="Times New Roman"/>
                <w:b/>
                <w:bCs/>
              </w:rPr>
            </w:pPr>
            <w:proofErr w:type="spellStart"/>
            <w:r w:rsidRPr="007D41EA">
              <w:rPr>
                <w:rFonts w:eastAsia="Times New Roman"/>
                <w:b/>
                <w:bCs/>
              </w:rPr>
              <w:t>sudo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apt-get install 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phpmyadmin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php-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mbstring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php-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gettext</w:t>
            </w:r>
            <w:proofErr w:type="spellEnd"/>
          </w:p>
          <w:p w14:paraId="5906211E" w14:textId="77777777" w:rsidR="002C33C9" w:rsidRPr="007D41EA" w:rsidRDefault="002C33C9" w:rsidP="00001588">
            <w:pPr>
              <w:pStyle w:val="ListParagraph"/>
              <w:numPr>
                <w:ilvl w:val="3"/>
                <w:numId w:val="3"/>
              </w:numPr>
              <w:rPr>
                <w:rFonts w:eastAsia="Times New Roman"/>
                <w:b/>
                <w:bCs/>
              </w:rPr>
            </w:pPr>
            <w:proofErr w:type="spellStart"/>
            <w:r w:rsidRPr="007D41EA">
              <w:rPr>
                <w:rFonts w:eastAsia="Times New Roman"/>
                <w:b/>
                <w:bCs/>
              </w:rPr>
              <w:t>sudo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phpenmod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mcrypt</w:t>
            </w:r>
            <w:proofErr w:type="spellEnd"/>
          </w:p>
          <w:p w14:paraId="0E6288F5" w14:textId="77777777" w:rsidR="002C33C9" w:rsidRPr="007D41EA" w:rsidRDefault="002C33C9" w:rsidP="00001588">
            <w:pPr>
              <w:pStyle w:val="ListParagraph"/>
              <w:numPr>
                <w:ilvl w:val="3"/>
                <w:numId w:val="3"/>
              </w:numPr>
              <w:rPr>
                <w:rFonts w:eastAsia="Times New Roman"/>
                <w:b/>
                <w:bCs/>
              </w:rPr>
            </w:pPr>
            <w:proofErr w:type="spellStart"/>
            <w:r w:rsidRPr="007D41EA">
              <w:rPr>
                <w:rFonts w:eastAsia="Times New Roman"/>
                <w:b/>
                <w:bCs/>
              </w:rPr>
              <w:t>sudo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phpenmod</w:t>
            </w:r>
            <w:proofErr w:type="spellEnd"/>
            <w:r w:rsidRPr="007D41EA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7D41EA">
              <w:rPr>
                <w:rFonts w:eastAsia="Times New Roman"/>
                <w:b/>
                <w:bCs/>
              </w:rPr>
              <w:t>mbstring</w:t>
            </w:r>
            <w:proofErr w:type="spellEnd"/>
          </w:p>
          <w:p w14:paraId="46454993" w14:textId="1A55352B" w:rsidR="002C33C9" w:rsidRPr="006713F0" w:rsidRDefault="002C33C9" w:rsidP="00001588">
            <w:pPr>
              <w:pStyle w:val="ListParagraph"/>
              <w:numPr>
                <w:ilvl w:val="3"/>
                <w:numId w:val="3"/>
              </w:numPr>
              <w:rPr>
                <w:rFonts w:eastAsia="Times New Roman"/>
                <w:b/>
                <w:bCs/>
              </w:rPr>
            </w:pPr>
            <w:proofErr w:type="spellStart"/>
            <w:r w:rsidRPr="007D41EA">
              <w:rPr>
                <w:b/>
                <w:bCs/>
              </w:rPr>
              <w:t>sudo</w:t>
            </w:r>
            <w:proofErr w:type="spellEnd"/>
            <w:r w:rsidRPr="007D41EA">
              <w:rPr>
                <w:b/>
                <w:bCs/>
              </w:rPr>
              <w:t xml:space="preserve"> </w:t>
            </w:r>
            <w:proofErr w:type="spellStart"/>
            <w:r w:rsidRPr="007D41EA">
              <w:rPr>
                <w:b/>
                <w:bCs/>
              </w:rPr>
              <w:t>systemctl</w:t>
            </w:r>
            <w:proofErr w:type="spellEnd"/>
            <w:r w:rsidRPr="007D41EA">
              <w:rPr>
                <w:b/>
                <w:bCs/>
              </w:rPr>
              <w:t xml:space="preserve"> restart apache2</w:t>
            </w:r>
          </w:p>
          <w:p w14:paraId="11AB5420" w14:textId="7E1D3B5D" w:rsidR="00553E2C" w:rsidRDefault="00553E2C" w:rsidP="008B7829">
            <w:pPr>
              <w:pStyle w:val="ListParagraph"/>
              <w:ind w:left="2880"/>
              <w:rPr>
                <w:rFonts w:eastAsia="Times New Roman"/>
                <w:b/>
                <w:bCs/>
              </w:rPr>
            </w:pPr>
          </w:p>
          <w:p w14:paraId="427B63C8" w14:textId="6C675EA6" w:rsidR="00D969AF" w:rsidRPr="00D969AF" w:rsidRDefault="00D969AF" w:rsidP="008B7829">
            <w:pPr>
              <w:pStyle w:val="ListParagraph"/>
              <w:ind w:left="2880"/>
              <w:rPr>
                <w:rFonts w:eastAsia="Times New Roman"/>
              </w:rPr>
            </w:pPr>
            <w:r w:rsidRPr="00D969AF">
              <w:rPr>
                <w:rFonts w:eastAsia="Times New Roman"/>
              </w:rPr>
              <w:t xml:space="preserve">The </w:t>
            </w:r>
            <w:r>
              <w:rPr>
                <w:rFonts w:eastAsia="Times New Roman"/>
              </w:rPr>
              <w:t xml:space="preserve">following screenshot shows all the commands being </w:t>
            </w:r>
            <w:proofErr w:type="gramStart"/>
            <w:r>
              <w:rPr>
                <w:rFonts w:eastAsia="Times New Roman"/>
              </w:rPr>
              <w:t>ran .</w:t>
            </w:r>
            <w:proofErr w:type="gramEnd"/>
            <w:r>
              <w:rPr>
                <w:rFonts w:eastAsia="Times New Roman"/>
              </w:rPr>
              <w:t xml:space="preserve"> </w:t>
            </w:r>
          </w:p>
          <w:p w14:paraId="21EB66B6" w14:textId="6FA00F4F" w:rsidR="008B7829" w:rsidRDefault="008B7829" w:rsidP="00553E2C">
            <w:pPr>
              <w:rPr>
                <w:rFonts w:eastAsia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A3A192" wp14:editId="5AA21CB9">
                  <wp:extent cx="5613400" cy="2082800"/>
                  <wp:effectExtent l="0" t="0" r="0" b="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84AF3" w14:textId="23E032DB" w:rsidR="00D969AF" w:rsidRDefault="00D969AF" w:rsidP="00553E2C">
            <w:pPr>
              <w:rPr>
                <w:rFonts w:eastAsia="Times New Roman"/>
                <w:b/>
                <w:bCs/>
              </w:rPr>
            </w:pPr>
          </w:p>
          <w:p w14:paraId="6B0BC895" w14:textId="0D8AE87D" w:rsidR="00D969AF" w:rsidRDefault="00D969AF" w:rsidP="00553E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The following screenshots shows that I login into phpMyAdmin with </w:t>
            </w:r>
            <w:proofErr w:type="spellStart"/>
            <w:r>
              <w:rPr>
                <w:rFonts w:eastAsia="Times New Roman"/>
              </w:rPr>
              <w:t>root@localhost</w:t>
            </w:r>
            <w:proofErr w:type="spellEnd"/>
            <w:r>
              <w:rPr>
                <w:rFonts w:eastAsia="Times New Roman"/>
              </w:rPr>
              <w:t xml:space="preserve"> account successfully.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4A7C7BD2" wp14:editId="309961C7">
                  <wp:extent cx="5943600" cy="4450715"/>
                  <wp:effectExtent l="0" t="0" r="0" b="0"/>
                  <wp:docPr id="18" name="Picture 18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website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81737" w14:textId="5B9F5E96" w:rsidR="00D969AF" w:rsidRPr="00D969AF" w:rsidRDefault="00D969AF" w:rsidP="00553E2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noProof/>
              </w:rPr>
              <w:lastRenderedPageBreak/>
              <w:drawing>
                <wp:inline distT="0" distB="0" distL="0" distR="0" wp14:anchorId="0BFC96E2" wp14:editId="74350F46">
                  <wp:extent cx="5943600" cy="5387340"/>
                  <wp:effectExtent l="0" t="0" r="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F114D" w14:textId="258B64A0" w:rsidR="00D969AF" w:rsidRPr="00D969AF" w:rsidRDefault="00357B81" w:rsidP="00D969AF">
            <w:pPr>
              <w:pStyle w:val="ListParagraph"/>
              <w:numPr>
                <w:ilvl w:val="2"/>
                <w:numId w:val="3"/>
              </w:numPr>
              <w:rPr>
                <w:rFonts w:eastAsia="Times New Roman"/>
                <w:b/>
                <w:bCs/>
              </w:rPr>
            </w:pPr>
            <w:r w:rsidRPr="007D41EA">
              <w:rPr>
                <w:rFonts w:eastAsia="Times New Roman"/>
                <w:b/>
                <w:bCs/>
              </w:rPr>
              <w:t>install iptables</w:t>
            </w:r>
          </w:p>
          <w:p w14:paraId="526E90E5" w14:textId="5B8561B6" w:rsidR="00055358" w:rsidRPr="008B7829" w:rsidRDefault="008B7829" w:rsidP="00055358">
            <w:pPr>
              <w:pStyle w:val="ListParagraph"/>
              <w:ind w:left="2160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I used the following command to install “</w:t>
            </w:r>
            <w:proofErr w:type="spellStart"/>
            <w:r>
              <w:rPr>
                <w:rFonts w:eastAsia="Times New Roman"/>
                <w:i/>
                <w:iCs/>
              </w:rPr>
              <w:t>sudo</w:t>
            </w:r>
            <w:proofErr w:type="spellEnd"/>
            <w:r>
              <w:rPr>
                <w:rFonts w:eastAsia="Times New Roman"/>
                <w:i/>
                <w:iCs/>
              </w:rPr>
              <w:t xml:space="preserve"> apt-get install iptables”</w:t>
            </w:r>
          </w:p>
          <w:p w14:paraId="46A580FF" w14:textId="4C76E7C8" w:rsidR="00055358" w:rsidRPr="007D41EA" w:rsidRDefault="00055358" w:rsidP="00D969AF">
            <w:pPr>
              <w:pStyle w:val="ListParagraph"/>
              <w:ind w:left="2160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  <w:noProof/>
              </w:rPr>
              <w:drawing>
                <wp:inline distT="0" distB="0" distL="0" distR="0" wp14:anchorId="08A6C43E" wp14:editId="729EDF0D">
                  <wp:extent cx="5943600" cy="5073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3CFE9" w14:textId="0A5064AB" w:rsidR="002C223D" w:rsidRPr="0060730E" w:rsidRDefault="002C223D" w:rsidP="002C223D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2C223D" w:rsidRPr="0060730E" w:rsidSect="003415E6">
      <w:footerReference w:type="default" r:id="rId24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CA53C" w14:textId="77777777" w:rsidR="0050788A" w:rsidRDefault="0050788A" w:rsidP="00777F37">
      <w:pPr>
        <w:spacing w:after="0" w:line="240" w:lineRule="auto"/>
      </w:pPr>
      <w:r>
        <w:separator/>
      </w:r>
    </w:p>
  </w:endnote>
  <w:endnote w:type="continuationSeparator" w:id="0">
    <w:p w14:paraId="1995ABDC" w14:textId="77777777" w:rsidR="0050788A" w:rsidRDefault="0050788A" w:rsidP="0077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B32AC" w14:textId="77777777" w:rsidR="00B52867" w:rsidRDefault="00E5073E">
    <w:pPr>
      <w:pStyle w:val="Footer"/>
    </w:pPr>
    <w:r w:rsidRPr="00837159">
      <w:rPr>
        <w:rFonts w:ascii="Arial" w:hAnsi="Arial" w:cs="Arial"/>
        <w:sz w:val="20"/>
        <w:szCs w:val="20"/>
      </w:rPr>
      <w:t>Copyright ©</w:t>
    </w:r>
    <w:r>
      <w:t xml:space="preserve"> </w:t>
    </w:r>
    <w:sdt>
      <w:sdtPr>
        <w:rPr>
          <w:rFonts w:ascii="Arial" w:hAnsi="Arial" w:cs="Arial"/>
          <w:sz w:val="20"/>
          <w:szCs w:val="20"/>
        </w:rPr>
        <w:alias w:val="Year"/>
        <w:tag w:val="Year"/>
        <w:id w:val="-220678605"/>
        <w:text/>
      </w:sdtPr>
      <w:sdtEndPr>
        <w:rPr>
          <w:rFonts w:asciiTheme="minorHAnsi" w:hAnsiTheme="minorHAnsi" w:cstheme="minorBidi"/>
          <w:sz w:val="22"/>
          <w:szCs w:val="22"/>
        </w:rPr>
      </w:sdtEndPr>
      <w:sdtContent>
        <w:r>
          <w:rPr>
            <w:rStyle w:val="JDField"/>
            <w:rFonts w:ascii="Arial" w:hAnsi="Arial"/>
          </w:rPr>
          <w:t>2015</w:t>
        </w:r>
      </w:sdtContent>
    </w:sdt>
    <w:r>
      <w:t xml:space="preserve"> </w:t>
    </w:r>
  </w:p>
  <w:p w14:paraId="4FDE2C8F" w14:textId="0FE62376" w:rsidR="00E5073E" w:rsidRDefault="00E5073E">
    <w:pPr>
      <w:pStyle w:val="Footer"/>
    </w:pPr>
    <w:r w:rsidRPr="00837159">
      <w:rPr>
        <w:rFonts w:ascii="Arial" w:hAnsi="Arial" w:cs="Arial"/>
        <w:sz w:val="20"/>
        <w:szCs w:val="20"/>
      </w:rPr>
      <w:t>Lambton College. All rights reserved.</w:t>
    </w:r>
    <w:r>
      <w:tab/>
    </w:r>
    <w:r w:rsidRPr="00837159">
      <w:rPr>
        <w:rFonts w:ascii="Arial" w:hAnsi="Arial" w:cs="Arial"/>
        <w:sz w:val="20"/>
        <w:szCs w:val="20"/>
      </w:rPr>
      <w:fldChar w:fldCharType="begin"/>
    </w:r>
    <w:r w:rsidRPr="00837159">
      <w:rPr>
        <w:rFonts w:ascii="Arial" w:hAnsi="Arial" w:cs="Arial"/>
        <w:sz w:val="20"/>
        <w:szCs w:val="20"/>
      </w:rPr>
      <w:instrText xml:space="preserve"> PAGE   \* MERGEFORMAT </w:instrText>
    </w:r>
    <w:r w:rsidRPr="00837159">
      <w:rPr>
        <w:rFonts w:ascii="Arial" w:hAnsi="Arial" w:cs="Arial"/>
        <w:sz w:val="20"/>
        <w:szCs w:val="20"/>
      </w:rPr>
      <w:fldChar w:fldCharType="separate"/>
    </w:r>
    <w:r w:rsidR="004F0962">
      <w:rPr>
        <w:rFonts w:ascii="Arial" w:hAnsi="Arial" w:cs="Arial"/>
        <w:noProof/>
        <w:sz w:val="20"/>
        <w:szCs w:val="20"/>
      </w:rPr>
      <w:t>1</w:t>
    </w:r>
    <w:r w:rsidRPr="00837159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E55D2" w14:textId="77777777" w:rsidR="0050788A" w:rsidRDefault="0050788A" w:rsidP="00777F37">
      <w:pPr>
        <w:spacing w:after="0" w:line="240" w:lineRule="auto"/>
      </w:pPr>
      <w:r>
        <w:separator/>
      </w:r>
    </w:p>
  </w:footnote>
  <w:footnote w:type="continuationSeparator" w:id="0">
    <w:p w14:paraId="773386AA" w14:textId="77777777" w:rsidR="0050788A" w:rsidRDefault="0050788A" w:rsidP="0077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7252"/>
    <w:multiLevelType w:val="hybridMultilevel"/>
    <w:tmpl w:val="5AC6D1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56AB4"/>
    <w:multiLevelType w:val="hybridMultilevel"/>
    <w:tmpl w:val="8D86EEEE"/>
    <w:lvl w:ilvl="0" w:tplc="CD4EAF48">
      <w:start w:val="1"/>
      <w:numFmt w:val="decimal"/>
      <w:pStyle w:val="JDNumberedHeadings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8774A0"/>
    <w:multiLevelType w:val="hybridMultilevel"/>
    <w:tmpl w:val="02889A10"/>
    <w:lvl w:ilvl="0" w:tplc="F01C278A">
      <w:start w:val="1"/>
      <w:numFmt w:val="decimal"/>
      <w:pStyle w:val="JDBTFieldNumb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CE"/>
    <w:rsid w:val="00001588"/>
    <w:rsid w:val="00005EC5"/>
    <w:rsid w:val="00006760"/>
    <w:rsid w:val="00006E8B"/>
    <w:rsid w:val="00020A46"/>
    <w:rsid w:val="00036AE6"/>
    <w:rsid w:val="00055358"/>
    <w:rsid w:val="00057D87"/>
    <w:rsid w:val="000724B6"/>
    <w:rsid w:val="00073E0A"/>
    <w:rsid w:val="00074296"/>
    <w:rsid w:val="00074692"/>
    <w:rsid w:val="000866E1"/>
    <w:rsid w:val="000877CC"/>
    <w:rsid w:val="00095095"/>
    <w:rsid w:val="000B3963"/>
    <w:rsid w:val="000B5940"/>
    <w:rsid w:val="000C25EB"/>
    <w:rsid w:val="000D2C2F"/>
    <w:rsid w:val="000D5A19"/>
    <w:rsid w:val="000E0911"/>
    <w:rsid w:val="000E1D3B"/>
    <w:rsid w:val="000E23BD"/>
    <w:rsid w:val="000F4689"/>
    <w:rsid w:val="000F52DB"/>
    <w:rsid w:val="000F5BEC"/>
    <w:rsid w:val="000F5E2B"/>
    <w:rsid w:val="000F5F63"/>
    <w:rsid w:val="00100A30"/>
    <w:rsid w:val="00101EAC"/>
    <w:rsid w:val="001036F7"/>
    <w:rsid w:val="00104906"/>
    <w:rsid w:val="001053B2"/>
    <w:rsid w:val="00123BAB"/>
    <w:rsid w:val="0012485B"/>
    <w:rsid w:val="001274D1"/>
    <w:rsid w:val="00133B5F"/>
    <w:rsid w:val="00133E6B"/>
    <w:rsid w:val="001365B3"/>
    <w:rsid w:val="00136A98"/>
    <w:rsid w:val="001519A9"/>
    <w:rsid w:val="00157098"/>
    <w:rsid w:val="0017013E"/>
    <w:rsid w:val="00180B62"/>
    <w:rsid w:val="0018354F"/>
    <w:rsid w:val="00186C9C"/>
    <w:rsid w:val="00190B57"/>
    <w:rsid w:val="00192862"/>
    <w:rsid w:val="0019529F"/>
    <w:rsid w:val="00197167"/>
    <w:rsid w:val="001A1A1B"/>
    <w:rsid w:val="001B2AD0"/>
    <w:rsid w:val="001C6643"/>
    <w:rsid w:val="001C710A"/>
    <w:rsid w:val="001D633A"/>
    <w:rsid w:val="001E0F02"/>
    <w:rsid w:val="001E1732"/>
    <w:rsid w:val="001E209C"/>
    <w:rsid w:val="001E725F"/>
    <w:rsid w:val="001F1C90"/>
    <w:rsid w:val="00202C2E"/>
    <w:rsid w:val="002108CE"/>
    <w:rsid w:val="00215A62"/>
    <w:rsid w:val="00224011"/>
    <w:rsid w:val="00234DDC"/>
    <w:rsid w:val="002445B7"/>
    <w:rsid w:val="002501E3"/>
    <w:rsid w:val="00257A62"/>
    <w:rsid w:val="00257F93"/>
    <w:rsid w:val="00261BBC"/>
    <w:rsid w:val="00263E57"/>
    <w:rsid w:val="0027304E"/>
    <w:rsid w:val="002759BF"/>
    <w:rsid w:val="0027709D"/>
    <w:rsid w:val="002909F5"/>
    <w:rsid w:val="0029135F"/>
    <w:rsid w:val="002969BD"/>
    <w:rsid w:val="002A195C"/>
    <w:rsid w:val="002C223D"/>
    <w:rsid w:val="002C33C9"/>
    <w:rsid w:val="002C56DD"/>
    <w:rsid w:val="002D18B0"/>
    <w:rsid w:val="002E42DD"/>
    <w:rsid w:val="002E4E92"/>
    <w:rsid w:val="00301A33"/>
    <w:rsid w:val="003048E7"/>
    <w:rsid w:val="0032182F"/>
    <w:rsid w:val="00321A26"/>
    <w:rsid w:val="00323626"/>
    <w:rsid w:val="00326213"/>
    <w:rsid w:val="0033013A"/>
    <w:rsid w:val="00335584"/>
    <w:rsid w:val="003359AD"/>
    <w:rsid w:val="003415E6"/>
    <w:rsid w:val="00352BE4"/>
    <w:rsid w:val="00357B81"/>
    <w:rsid w:val="003606C8"/>
    <w:rsid w:val="003660B0"/>
    <w:rsid w:val="003723FD"/>
    <w:rsid w:val="003826BA"/>
    <w:rsid w:val="003851BB"/>
    <w:rsid w:val="00392E29"/>
    <w:rsid w:val="003B67DC"/>
    <w:rsid w:val="003B6EB9"/>
    <w:rsid w:val="003B7A7E"/>
    <w:rsid w:val="003C336E"/>
    <w:rsid w:val="003D05C7"/>
    <w:rsid w:val="003D1813"/>
    <w:rsid w:val="003D5B29"/>
    <w:rsid w:val="003E1E0E"/>
    <w:rsid w:val="003E2918"/>
    <w:rsid w:val="003E41D7"/>
    <w:rsid w:val="003E4C8B"/>
    <w:rsid w:val="003E576B"/>
    <w:rsid w:val="004032AC"/>
    <w:rsid w:val="0040508C"/>
    <w:rsid w:val="004123B1"/>
    <w:rsid w:val="00415CA2"/>
    <w:rsid w:val="00416FED"/>
    <w:rsid w:val="004210BB"/>
    <w:rsid w:val="00422C6A"/>
    <w:rsid w:val="00424E42"/>
    <w:rsid w:val="004379FC"/>
    <w:rsid w:val="00440932"/>
    <w:rsid w:val="004452D6"/>
    <w:rsid w:val="004500C1"/>
    <w:rsid w:val="00455CEE"/>
    <w:rsid w:val="00463A17"/>
    <w:rsid w:val="00477FDF"/>
    <w:rsid w:val="004A4F47"/>
    <w:rsid w:val="004A5BB0"/>
    <w:rsid w:val="004C30E1"/>
    <w:rsid w:val="004C3217"/>
    <w:rsid w:val="004D65C4"/>
    <w:rsid w:val="004E2F16"/>
    <w:rsid w:val="004F0962"/>
    <w:rsid w:val="004F1619"/>
    <w:rsid w:val="004F6A54"/>
    <w:rsid w:val="004F6C19"/>
    <w:rsid w:val="0050495C"/>
    <w:rsid w:val="0050788A"/>
    <w:rsid w:val="005078F1"/>
    <w:rsid w:val="00507F72"/>
    <w:rsid w:val="0051499C"/>
    <w:rsid w:val="00516FD0"/>
    <w:rsid w:val="005300FD"/>
    <w:rsid w:val="005305D6"/>
    <w:rsid w:val="00543D4A"/>
    <w:rsid w:val="00551E16"/>
    <w:rsid w:val="00553E2C"/>
    <w:rsid w:val="00564ECF"/>
    <w:rsid w:val="00572394"/>
    <w:rsid w:val="0057432D"/>
    <w:rsid w:val="00590C77"/>
    <w:rsid w:val="0059375A"/>
    <w:rsid w:val="00596047"/>
    <w:rsid w:val="005A0FF5"/>
    <w:rsid w:val="005A36DC"/>
    <w:rsid w:val="005B6649"/>
    <w:rsid w:val="005C522A"/>
    <w:rsid w:val="005C5252"/>
    <w:rsid w:val="005D383D"/>
    <w:rsid w:val="005E14F2"/>
    <w:rsid w:val="005E3EA4"/>
    <w:rsid w:val="005F0196"/>
    <w:rsid w:val="006018A8"/>
    <w:rsid w:val="0060730E"/>
    <w:rsid w:val="00611279"/>
    <w:rsid w:val="00612D3A"/>
    <w:rsid w:val="00665020"/>
    <w:rsid w:val="006709AB"/>
    <w:rsid w:val="006713F0"/>
    <w:rsid w:val="006728F6"/>
    <w:rsid w:val="00672FB8"/>
    <w:rsid w:val="00677C31"/>
    <w:rsid w:val="006812F5"/>
    <w:rsid w:val="00681D1A"/>
    <w:rsid w:val="0068220A"/>
    <w:rsid w:val="00683AD7"/>
    <w:rsid w:val="00685A58"/>
    <w:rsid w:val="00686DE0"/>
    <w:rsid w:val="00692EBC"/>
    <w:rsid w:val="006A3A09"/>
    <w:rsid w:val="006A68EE"/>
    <w:rsid w:val="006B29CA"/>
    <w:rsid w:val="006B46C2"/>
    <w:rsid w:val="006B5339"/>
    <w:rsid w:val="006C1A65"/>
    <w:rsid w:val="006C5E57"/>
    <w:rsid w:val="006D2393"/>
    <w:rsid w:val="006F54CB"/>
    <w:rsid w:val="006F5702"/>
    <w:rsid w:val="006F6073"/>
    <w:rsid w:val="006F6ADF"/>
    <w:rsid w:val="00701DDC"/>
    <w:rsid w:val="0071275C"/>
    <w:rsid w:val="00726D46"/>
    <w:rsid w:val="007314F8"/>
    <w:rsid w:val="007448D5"/>
    <w:rsid w:val="00746755"/>
    <w:rsid w:val="00760B03"/>
    <w:rsid w:val="00762D69"/>
    <w:rsid w:val="00777F37"/>
    <w:rsid w:val="007802D2"/>
    <w:rsid w:val="007A15CA"/>
    <w:rsid w:val="007A18CB"/>
    <w:rsid w:val="007B0533"/>
    <w:rsid w:val="007B3263"/>
    <w:rsid w:val="007B6DB0"/>
    <w:rsid w:val="007C1811"/>
    <w:rsid w:val="007D019D"/>
    <w:rsid w:val="007D41EA"/>
    <w:rsid w:val="007E0E85"/>
    <w:rsid w:val="007E3167"/>
    <w:rsid w:val="007E3177"/>
    <w:rsid w:val="007F78E8"/>
    <w:rsid w:val="008127FC"/>
    <w:rsid w:val="008132B7"/>
    <w:rsid w:val="00835D6C"/>
    <w:rsid w:val="008368E3"/>
    <w:rsid w:val="00837159"/>
    <w:rsid w:val="00837FBB"/>
    <w:rsid w:val="00843F93"/>
    <w:rsid w:val="00850EA6"/>
    <w:rsid w:val="00852B1C"/>
    <w:rsid w:val="00853060"/>
    <w:rsid w:val="00853142"/>
    <w:rsid w:val="00877F35"/>
    <w:rsid w:val="008809F5"/>
    <w:rsid w:val="00886182"/>
    <w:rsid w:val="008937EE"/>
    <w:rsid w:val="008A2144"/>
    <w:rsid w:val="008A450C"/>
    <w:rsid w:val="008B6F9F"/>
    <w:rsid w:val="008B7829"/>
    <w:rsid w:val="008C353B"/>
    <w:rsid w:val="008C4D7F"/>
    <w:rsid w:val="008C66B7"/>
    <w:rsid w:val="008D118D"/>
    <w:rsid w:val="008D2772"/>
    <w:rsid w:val="008D5E4B"/>
    <w:rsid w:val="008E0B0B"/>
    <w:rsid w:val="008F5111"/>
    <w:rsid w:val="00901D2E"/>
    <w:rsid w:val="00905649"/>
    <w:rsid w:val="00907EA2"/>
    <w:rsid w:val="00911930"/>
    <w:rsid w:val="009122C2"/>
    <w:rsid w:val="00922012"/>
    <w:rsid w:val="00925459"/>
    <w:rsid w:val="00932086"/>
    <w:rsid w:val="00947E0D"/>
    <w:rsid w:val="00950822"/>
    <w:rsid w:val="00956A18"/>
    <w:rsid w:val="00972AB5"/>
    <w:rsid w:val="00983C4D"/>
    <w:rsid w:val="00984E5C"/>
    <w:rsid w:val="009940FB"/>
    <w:rsid w:val="009A5540"/>
    <w:rsid w:val="009B08C9"/>
    <w:rsid w:val="009B1466"/>
    <w:rsid w:val="009B582D"/>
    <w:rsid w:val="009B603A"/>
    <w:rsid w:val="009C3ED5"/>
    <w:rsid w:val="009C444B"/>
    <w:rsid w:val="009D2695"/>
    <w:rsid w:val="009D6792"/>
    <w:rsid w:val="009E713C"/>
    <w:rsid w:val="009F33F1"/>
    <w:rsid w:val="009F35A1"/>
    <w:rsid w:val="009F41A3"/>
    <w:rsid w:val="009F4468"/>
    <w:rsid w:val="00A0428B"/>
    <w:rsid w:val="00A05285"/>
    <w:rsid w:val="00A15CC9"/>
    <w:rsid w:val="00A174E8"/>
    <w:rsid w:val="00A24125"/>
    <w:rsid w:val="00A268AF"/>
    <w:rsid w:val="00A3185C"/>
    <w:rsid w:val="00A806C0"/>
    <w:rsid w:val="00A9336E"/>
    <w:rsid w:val="00A9577E"/>
    <w:rsid w:val="00A95DEB"/>
    <w:rsid w:val="00AC23E0"/>
    <w:rsid w:val="00AC37A4"/>
    <w:rsid w:val="00AC4210"/>
    <w:rsid w:val="00AC6BF9"/>
    <w:rsid w:val="00AC718A"/>
    <w:rsid w:val="00AD1E62"/>
    <w:rsid w:val="00AD5695"/>
    <w:rsid w:val="00AE402C"/>
    <w:rsid w:val="00AE57BE"/>
    <w:rsid w:val="00AE6327"/>
    <w:rsid w:val="00AF321C"/>
    <w:rsid w:val="00B1368C"/>
    <w:rsid w:val="00B16CEC"/>
    <w:rsid w:val="00B17C63"/>
    <w:rsid w:val="00B20199"/>
    <w:rsid w:val="00B25B6F"/>
    <w:rsid w:val="00B4153A"/>
    <w:rsid w:val="00B44E5C"/>
    <w:rsid w:val="00B527C4"/>
    <w:rsid w:val="00B52867"/>
    <w:rsid w:val="00B6178F"/>
    <w:rsid w:val="00B64E04"/>
    <w:rsid w:val="00B65AE5"/>
    <w:rsid w:val="00B66ABB"/>
    <w:rsid w:val="00B75631"/>
    <w:rsid w:val="00B760D0"/>
    <w:rsid w:val="00B77F41"/>
    <w:rsid w:val="00B85B0C"/>
    <w:rsid w:val="00BA7E6A"/>
    <w:rsid w:val="00BB2342"/>
    <w:rsid w:val="00BB37DE"/>
    <w:rsid w:val="00BC6705"/>
    <w:rsid w:val="00BD2418"/>
    <w:rsid w:val="00BD286B"/>
    <w:rsid w:val="00BD41E2"/>
    <w:rsid w:val="00BD4366"/>
    <w:rsid w:val="00BD7284"/>
    <w:rsid w:val="00BF4035"/>
    <w:rsid w:val="00C0412B"/>
    <w:rsid w:val="00C1305B"/>
    <w:rsid w:val="00C15F64"/>
    <w:rsid w:val="00C1781E"/>
    <w:rsid w:val="00C24DB9"/>
    <w:rsid w:val="00C26D22"/>
    <w:rsid w:val="00C43080"/>
    <w:rsid w:val="00C54923"/>
    <w:rsid w:val="00C54FC1"/>
    <w:rsid w:val="00C61750"/>
    <w:rsid w:val="00C63974"/>
    <w:rsid w:val="00C95020"/>
    <w:rsid w:val="00CC4EBC"/>
    <w:rsid w:val="00CD457D"/>
    <w:rsid w:val="00CE2775"/>
    <w:rsid w:val="00CE4934"/>
    <w:rsid w:val="00CF7287"/>
    <w:rsid w:val="00D03635"/>
    <w:rsid w:val="00D104A4"/>
    <w:rsid w:val="00D12F34"/>
    <w:rsid w:val="00D17416"/>
    <w:rsid w:val="00D233CF"/>
    <w:rsid w:val="00D30392"/>
    <w:rsid w:val="00D33388"/>
    <w:rsid w:val="00D336A4"/>
    <w:rsid w:val="00D41943"/>
    <w:rsid w:val="00D46E40"/>
    <w:rsid w:val="00D54906"/>
    <w:rsid w:val="00D5561C"/>
    <w:rsid w:val="00D5637C"/>
    <w:rsid w:val="00D62CA6"/>
    <w:rsid w:val="00D62D95"/>
    <w:rsid w:val="00D6667E"/>
    <w:rsid w:val="00D73085"/>
    <w:rsid w:val="00D845C4"/>
    <w:rsid w:val="00D869BF"/>
    <w:rsid w:val="00D90DEF"/>
    <w:rsid w:val="00D95F25"/>
    <w:rsid w:val="00D969AF"/>
    <w:rsid w:val="00D97253"/>
    <w:rsid w:val="00DA480E"/>
    <w:rsid w:val="00DB4603"/>
    <w:rsid w:val="00DB61E4"/>
    <w:rsid w:val="00DC5FEA"/>
    <w:rsid w:val="00DD275C"/>
    <w:rsid w:val="00DD7246"/>
    <w:rsid w:val="00DE0232"/>
    <w:rsid w:val="00DE05C4"/>
    <w:rsid w:val="00DE1DA2"/>
    <w:rsid w:val="00DE6A08"/>
    <w:rsid w:val="00E00BD5"/>
    <w:rsid w:val="00E06A1F"/>
    <w:rsid w:val="00E072E0"/>
    <w:rsid w:val="00E11C8C"/>
    <w:rsid w:val="00E126F7"/>
    <w:rsid w:val="00E16E20"/>
    <w:rsid w:val="00E21E28"/>
    <w:rsid w:val="00E22057"/>
    <w:rsid w:val="00E2749A"/>
    <w:rsid w:val="00E36166"/>
    <w:rsid w:val="00E371A0"/>
    <w:rsid w:val="00E5073E"/>
    <w:rsid w:val="00E54776"/>
    <w:rsid w:val="00E57D11"/>
    <w:rsid w:val="00E60F3D"/>
    <w:rsid w:val="00E65662"/>
    <w:rsid w:val="00E75C4A"/>
    <w:rsid w:val="00E86177"/>
    <w:rsid w:val="00E86ADA"/>
    <w:rsid w:val="00E90E03"/>
    <w:rsid w:val="00E94800"/>
    <w:rsid w:val="00EB53EF"/>
    <w:rsid w:val="00EB7509"/>
    <w:rsid w:val="00EC3CBE"/>
    <w:rsid w:val="00ED7D8D"/>
    <w:rsid w:val="00EE16CA"/>
    <w:rsid w:val="00EE2882"/>
    <w:rsid w:val="00EF1264"/>
    <w:rsid w:val="00F000A3"/>
    <w:rsid w:val="00F06F3B"/>
    <w:rsid w:val="00F1116C"/>
    <w:rsid w:val="00F11354"/>
    <w:rsid w:val="00F1241F"/>
    <w:rsid w:val="00F22F94"/>
    <w:rsid w:val="00F27E97"/>
    <w:rsid w:val="00F32764"/>
    <w:rsid w:val="00F328C3"/>
    <w:rsid w:val="00F331D2"/>
    <w:rsid w:val="00F332A6"/>
    <w:rsid w:val="00F36836"/>
    <w:rsid w:val="00F374AC"/>
    <w:rsid w:val="00F3750B"/>
    <w:rsid w:val="00F47BB2"/>
    <w:rsid w:val="00F52B41"/>
    <w:rsid w:val="00F5671D"/>
    <w:rsid w:val="00F7462F"/>
    <w:rsid w:val="00F8380E"/>
    <w:rsid w:val="00F871D6"/>
    <w:rsid w:val="00FA55F0"/>
    <w:rsid w:val="00FB61E6"/>
    <w:rsid w:val="00FD2E81"/>
    <w:rsid w:val="00FE4C05"/>
    <w:rsid w:val="00FE5372"/>
    <w:rsid w:val="00FE6F5D"/>
    <w:rsid w:val="00FF0A7E"/>
    <w:rsid w:val="00FF570A"/>
    <w:rsid w:val="00FF577A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6E859"/>
  <w15:docId w15:val="{017AC3BD-C833-8141-B488-C472D114A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549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7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7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8E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18B0"/>
    <w:rPr>
      <w:color w:val="808080"/>
    </w:rPr>
  </w:style>
  <w:style w:type="paragraph" w:customStyle="1" w:styleId="JD-School">
    <w:name w:val="JD-School"/>
    <w:basedOn w:val="Normal"/>
    <w:link w:val="JD-SchoolChar"/>
    <w:rsid w:val="005C5252"/>
    <w:pPr>
      <w:jc w:val="center"/>
    </w:pPr>
    <w:rPr>
      <w:rFonts w:ascii="Arial" w:hAnsi="Arial"/>
      <w:sz w:val="28"/>
    </w:rPr>
  </w:style>
  <w:style w:type="character" w:customStyle="1" w:styleId="JD-SchoolChar">
    <w:name w:val="JD-School Char"/>
    <w:basedOn w:val="DefaultParagraphFont"/>
    <w:link w:val="JD-School"/>
    <w:rsid w:val="005C5252"/>
    <w:rPr>
      <w:rFonts w:ascii="Arial" w:hAnsi="Arial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BA7E6A"/>
    <w:pPr>
      <w:ind w:left="720"/>
      <w:contextualSpacing/>
    </w:pPr>
  </w:style>
  <w:style w:type="paragraph" w:customStyle="1" w:styleId="JDNumberedHeadings">
    <w:name w:val="JD Numbered Headings"/>
    <w:basedOn w:val="ListParagraph"/>
    <w:link w:val="JDNumberedHeadingsChar"/>
    <w:qFormat/>
    <w:rsid w:val="006A68EE"/>
    <w:pPr>
      <w:numPr>
        <w:numId w:val="1"/>
      </w:numPr>
      <w:spacing w:before="120" w:after="120" w:line="240" w:lineRule="auto"/>
      <w:contextualSpacing w:val="0"/>
    </w:pPr>
    <w:rPr>
      <w:rFonts w:ascii="Arial" w:hAnsi="Arial" w:cs="Arial"/>
      <w:b/>
      <w:sz w:val="24"/>
      <w:szCs w:val="24"/>
    </w:rPr>
  </w:style>
  <w:style w:type="paragraph" w:customStyle="1" w:styleId="JDBodyText">
    <w:name w:val="JD Body Text"/>
    <w:basedOn w:val="Normal"/>
    <w:link w:val="JDBodyTextChar"/>
    <w:qFormat/>
    <w:rsid w:val="003826BA"/>
    <w:pPr>
      <w:spacing w:after="240" w:line="240" w:lineRule="auto"/>
    </w:pPr>
    <w:rPr>
      <w:rFonts w:ascii="Arial" w:hAnsi="Arial" w:cs="Arial"/>
      <w:sz w:val="28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3A17"/>
  </w:style>
  <w:style w:type="character" w:customStyle="1" w:styleId="JDNumberedHeadingsChar">
    <w:name w:val="JD Numbered Headings Char"/>
    <w:basedOn w:val="ListParagraphChar"/>
    <w:link w:val="JDNumberedHeadings"/>
    <w:rsid w:val="006A68EE"/>
    <w:rPr>
      <w:rFonts w:ascii="Arial" w:hAnsi="Arial" w:cs="Arial"/>
      <w:b/>
      <w:sz w:val="24"/>
      <w:szCs w:val="24"/>
    </w:rPr>
  </w:style>
  <w:style w:type="paragraph" w:customStyle="1" w:styleId="JDBodyTextNumber">
    <w:name w:val="JD Body Text Number"/>
    <w:basedOn w:val="JDBodyText"/>
    <w:link w:val="JDBodyTextNumberChar"/>
    <w:qFormat/>
    <w:rsid w:val="00B16CEC"/>
    <w:rPr>
      <w:i/>
    </w:rPr>
  </w:style>
  <w:style w:type="character" w:customStyle="1" w:styleId="JDBodyTextChar">
    <w:name w:val="JD Body Text Char"/>
    <w:basedOn w:val="DefaultParagraphFont"/>
    <w:link w:val="JDBodyText"/>
    <w:rsid w:val="003826BA"/>
    <w:rPr>
      <w:rFonts w:ascii="Arial" w:hAnsi="Arial" w:cs="Arial"/>
      <w:sz w:val="28"/>
      <w:szCs w:val="24"/>
    </w:rPr>
  </w:style>
  <w:style w:type="paragraph" w:styleId="BodyText2">
    <w:name w:val="Body Text 2"/>
    <w:basedOn w:val="Normal"/>
    <w:link w:val="BodyText2Char"/>
    <w:rsid w:val="001D633A"/>
    <w:pPr>
      <w:spacing w:after="120" w:line="48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JDBodyTextNumberChar">
    <w:name w:val="JD Body Text Number Char"/>
    <w:basedOn w:val="JDBodyTextChar"/>
    <w:link w:val="JDBodyTextNumber"/>
    <w:rsid w:val="00B16CEC"/>
    <w:rPr>
      <w:rFonts w:ascii="Arial" w:hAnsi="Arial" w:cs="Arial"/>
      <w:i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1D633A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JDHeading">
    <w:name w:val="JD Heading"/>
    <w:basedOn w:val="Normal"/>
    <w:link w:val="JDHeadingChar"/>
    <w:qFormat/>
    <w:rsid w:val="003826BA"/>
    <w:pPr>
      <w:spacing w:after="0" w:line="240" w:lineRule="auto"/>
    </w:pPr>
    <w:rPr>
      <w:rFonts w:ascii="Arial" w:hAnsi="Arial" w:cs="Arial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77F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JDHeadingChar">
    <w:name w:val="JD Heading Char"/>
    <w:basedOn w:val="DefaultParagraphFont"/>
    <w:link w:val="JDHeading"/>
    <w:rsid w:val="003826BA"/>
    <w:rPr>
      <w:rFonts w:ascii="Arial" w:hAnsi="Arial" w:cs="Arial"/>
      <w:b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777F37"/>
  </w:style>
  <w:style w:type="paragraph" w:styleId="Footer">
    <w:name w:val="footer"/>
    <w:basedOn w:val="Normal"/>
    <w:link w:val="FooterChar"/>
    <w:uiPriority w:val="99"/>
    <w:unhideWhenUsed/>
    <w:rsid w:val="00777F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F37"/>
  </w:style>
  <w:style w:type="paragraph" w:customStyle="1" w:styleId="JDHeading12pt">
    <w:name w:val="JD Heading 12 pt"/>
    <w:basedOn w:val="JDHeading"/>
    <w:link w:val="JDHeading12ptChar"/>
    <w:qFormat/>
    <w:rsid w:val="00E00BD5"/>
    <w:rPr>
      <w:sz w:val="24"/>
    </w:rPr>
  </w:style>
  <w:style w:type="character" w:customStyle="1" w:styleId="JDHeading12ptChar">
    <w:name w:val="JD Heading 12 pt Char"/>
    <w:basedOn w:val="JDHeadingChar"/>
    <w:link w:val="JDHeading12pt"/>
    <w:rsid w:val="00E00BD5"/>
    <w:rPr>
      <w:rFonts w:ascii="Arial" w:hAnsi="Arial" w:cs="Arial"/>
      <w:b/>
      <w:sz w:val="24"/>
      <w:szCs w:val="28"/>
    </w:rPr>
  </w:style>
  <w:style w:type="paragraph" w:customStyle="1" w:styleId="JDBodyTextItalics">
    <w:name w:val="JD Body Text Italics"/>
    <w:basedOn w:val="JDBodyText"/>
    <w:qFormat/>
    <w:rsid w:val="00B16CEC"/>
    <w:rPr>
      <w:i/>
    </w:rPr>
  </w:style>
  <w:style w:type="character" w:styleId="Hyperlink">
    <w:name w:val="Hyperlink"/>
    <w:rsid w:val="002E4E92"/>
    <w:rPr>
      <w:color w:val="0000FF"/>
      <w:u w:val="single"/>
    </w:rPr>
  </w:style>
  <w:style w:type="character" w:customStyle="1" w:styleId="JDField">
    <w:name w:val="JD Field"/>
    <w:basedOn w:val="JDHeadingChar"/>
    <w:uiPriority w:val="1"/>
    <w:qFormat/>
    <w:rsid w:val="005D383D"/>
    <w:rPr>
      <w:rFonts w:ascii="Times New Roman" w:hAnsi="Times New Roman" w:cs="Arial"/>
      <w:b w:val="0"/>
      <w:i/>
      <w:sz w:val="20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336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36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6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36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36A4"/>
    <w:rPr>
      <w:b/>
      <w:bCs/>
      <w:sz w:val="20"/>
      <w:szCs w:val="20"/>
    </w:rPr>
  </w:style>
  <w:style w:type="paragraph" w:customStyle="1" w:styleId="JDBTFieldNumber">
    <w:name w:val="JDBTFieldNumber"/>
    <w:basedOn w:val="Normal"/>
    <w:qFormat/>
    <w:rsid w:val="00123BAB"/>
    <w:pPr>
      <w:numPr>
        <w:numId w:val="2"/>
      </w:numPr>
      <w:spacing w:after="0" w:line="240" w:lineRule="auto"/>
    </w:pPr>
    <w:rPr>
      <w:rFonts w:ascii="Arial" w:hAnsi="Arial"/>
      <w:sz w:val="24"/>
    </w:rPr>
  </w:style>
  <w:style w:type="paragraph" w:customStyle="1" w:styleId="Default">
    <w:name w:val="Default"/>
    <w:rsid w:val="0040508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5300FD"/>
  </w:style>
  <w:style w:type="paragraph" w:customStyle="1" w:styleId="paragraph">
    <w:name w:val="paragraph"/>
    <w:basedOn w:val="Normal"/>
    <w:rsid w:val="00530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300FD"/>
  </w:style>
  <w:style w:type="paragraph" w:styleId="NormalWeb">
    <w:name w:val="Normal (Web)"/>
    <w:basedOn w:val="Normal"/>
    <w:uiPriority w:val="99"/>
    <w:unhideWhenUsed/>
    <w:rsid w:val="00F33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C15F6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032AC"/>
    <w:rPr>
      <w:b/>
      <w:bCs/>
    </w:rPr>
  </w:style>
  <w:style w:type="character" w:customStyle="1" w:styleId="apple-converted-space">
    <w:name w:val="apple-converted-space"/>
    <w:basedOn w:val="DefaultParagraphFont"/>
    <w:rsid w:val="004032AC"/>
  </w:style>
  <w:style w:type="character" w:customStyle="1" w:styleId="Heading3Char">
    <w:name w:val="Heading 3 Char"/>
    <w:basedOn w:val="DefaultParagraphFont"/>
    <w:link w:val="Heading3"/>
    <w:uiPriority w:val="9"/>
    <w:rsid w:val="00D5490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ermtext">
    <w:name w:val="termtext"/>
    <w:basedOn w:val="DefaultParagraphFont"/>
    <w:rsid w:val="00D5490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66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66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31D2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2C33C9"/>
  </w:style>
  <w:style w:type="character" w:styleId="UnresolvedMention">
    <w:name w:val="Unresolved Mention"/>
    <w:basedOn w:val="DefaultParagraphFont"/>
    <w:uiPriority w:val="99"/>
    <w:semiHidden/>
    <w:unhideWhenUsed/>
    <w:rsid w:val="002C22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2D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47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62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60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16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11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3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50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Downloads\Course%20Outline%20Template%20Rev6_Removal%20of%20Signature%20Lin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DC683-D83C-4CDC-8F69-E6B27BC9A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C:\Users\Chris\Downloads\Course Outline Template Rev6_Removal of Signature Line.dotx</Template>
  <TotalTime>0</TotalTime>
  <Pages>11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Lambton College</Company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Dave Pierre</cp:lastModifiedBy>
  <cp:revision>2</cp:revision>
  <cp:lastPrinted>2013-12-04T22:45:00Z</cp:lastPrinted>
  <dcterms:created xsi:type="dcterms:W3CDTF">2022-02-17T17:27:00Z</dcterms:created>
  <dcterms:modified xsi:type="dcterms:W3CDTF">2022-02-17T17:27:00Z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816516490</vt:i4>
  </property>
  <property fmtid="{D5CDD505-2E9C-101B-9397-08002B2CF9AE}" pid="3" name="_NewReviewCycle">
    <vt:lpwstr/>
  </property>
  <property fmtid="{D5CDD505-2E9C-101B-9397-08002B2CF9AE}" pid="4" name="_EmailSubject">
    <vt:lpwstr>Assignments</vt:lpwstr>
  </property>
  <property fmtid="{D5CDD505-2E9C-101B-9397-08002B2CF9AE}" pid="5" name="_AuthorEmail">
    <vt:lpwstr>Bryan.Sadler@tpsgc-pwgsc.gc.ca</vt:lpwstr>
  </property>
  <property fmtid="{D5CDD505-2E9C-101B-9397-08002B2CF9AE}" pid="6" name="_AuthorEmailDisplayName">
    <vt:lpwstr>Bryan Sadler</vt:lpwstr>
  </property>
</Properties>
</file>