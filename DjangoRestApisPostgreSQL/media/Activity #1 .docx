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45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7115" w:rsidRPr="00E11C8C" w14:paraId="2F3D76AF" w14:textId="77777777" w:rsidTr="00CD7605">
        <w:tc>
          <w:tcPr>
            <w:tcW w:w="9350" w:type="dxa"/>
          </w:tcPr>
          <w:p w14:paraId="735C1924" w14:textId="63F14AEA" w:rsidR="003B7115" w:rsidRPr="00CD7605" w:rsidRDefault="003B7115" w:rsidP="00CD7605">
            <w:pPr>
              <w:rPr>
                <w:b/>
                <w:bCs/>
                <w:shd w:val="clear" w:color="auto" w:fill="FFFFFF"/>
              </w:rPr>
            </w:pPr>
            <w:r w:rsidRPr="00CD7605">
              <w:rPr>
                <w:b/>
                <w:bCs/>
                <w:shd w:val="clear" w:color="auto" w:fill="FFFFFF"/>
              </w:rPr>
              <w:t xml:space="preserve">Bryan Sadler </w:t>
            </w:r>
          </w:p>
        </w:tc>
      </w:tr>
      <w:tr w:rsidR="006B46C2" w:rsidRPr="00E11C8C" w14:paraId="0BE1D518" w14:textId="77777777" w:rsidTr="00CD7605">
        <w:tc>
          <w:tcPr>
            <w:tcW w:w="9350" w:type="dxa"/>
          </w:tcPr>
          <w:p w14:paraId="7E3D2C85" w14:textId="71EF2C7F" w:rsidR="006B46C2" w:rsidRPr="00CD7605" w:rsidRDefault="003B7115" w:rsidP="00CD7605">
            <w:pPr>
              <w:rPr>
                <w:b/>
                <w:bCs/>
                <w:shd w:val="clear" w:color="auto" w:fill="FFFFFF"/>
              </w:rPr>
            </w:pPr>
            <w:r w:rsidRPr="00CD7605">
              <w:rPr>
                <w:b/>
                <w:bCs/>
                <w:shd w:val="clear" w:color="auto" w:fill="FFFFFF"/>
              </w:rPr>
              <w:t xml:space="preserve">Student Number </w:t>
            </w:r>
            <w:r w:rsidR="00CD7605" w:rsidRPr="00CD7605">
              <w:rPr>
                <w:b/>
                <w:bCs/>
                <w:shd w:val="clear" w:color="auto" w:fill="FFFFFF"/>
              </w:rPr>
              <w:t>:</w:t>
            </w:r>
            <w:r w:rsidRPr="00CD7605">
              <w:rPr>
                <w:b/>
                <w:bCs/>
                <w:shd w:val="clear" w:color="auto" w:fill="FFFFFF"/>
              </w:rPr>
              <w:t>105993159</w:t>
            </w:r>
          </w:p>
        </w:tc>
      </w:tr>
      <w:tr w:rsidR="006B46C2" w:rsidRPr="00E11C8C" w14:paraId="5652980B" w14:textId="77777777" w:rsidTr="00CD7605">
        <w:tc>
          <w:tcPr>
            <w:tcW w:w="9350" w:type="dxa"/>
          </w:tcPr>
          <w:p w14:paraId="3AFC66AE" w14:textId="05FAC767" w:rsidR="00006E8B" w:rsidRPr="00CD7605" w:rsidRDefault="00D90DEF" w:rsidP="00CD7605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CD7605">
              <w:rPr>
                <w:b/>
                <w:bCs/>
                <w:sz w:val="24"/>
                <w:szCs w:val="24"/>
              </w:rPr>
              <w:t>Install Ubuntu LAMP server from command line</w:t>
            </w:r>
            <w:r w:rsidR="00E57D11" w:rsidRPr="00CD7605">
              <w:rPr>
                <w:b/>
                <w:bCs/>
                <w:sz w:val="24"/>
                <w:szCs w:val="24"/>
              </w:rPr>
              <w:t xml:space="preserve"> and configure as defined below.</w:t>
            </w:r>
          </w:p>
          <w:p w14:paraId="00C05D90" w14:textId="7B12B60F" w:rsidR="00381DCD" w:rsidRPr="00CD7605" w:rsidRDefault="00381DCD" w:rsidP="00CD7605">
            <w:pPr>
              <w:pStyle w:val="ListParagraph"/>
              <w:rPr>
                <w:b/>
                <w:bCs/>
                <w:shd w:val="clear" w:color="auto" w:fill="FFFFFF"/>
              </w:rPr>
            </w:pPr>
            <w:r w:rsidRPr="00CD7605">
              <w:rPr>
                <w:b/>
                <w:bCs/>
                <w:sz w:val="24"/>
                <w:szCs w:val="24"/>
              </w:rPr>
              <w:t xml:space="preserve">The following screenshot shows that php, </w:t>
            </w:r>
            <w:proofErr w:type="gramStart"/>
            <w:r w:rsidRPr="00CD7605">
              <w:rPr>
                <w:b/>
                <w:bCs/>
                <w:sz w:val="24"/>
                <w:szCs w:val="24"/>
              </w:rPr>
              <w:t>apache ,</w:t>
            </w:r>
            <w:proofErr w:type="gramEnd"/>
            <w:r w:rsidRPr="00CD7605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D7605">
              <w:rPr>
                <w:b/>
                <w:bCs/>
                <w:sz w:val="24"/>
                <w:szCs w:val="24"/>
              </w:rPr>
              <w:t>mysql</w:t>
            </w:r>
            <w:proofErr w:type="spellEnd"/>
            <w:r w:rsidRPr="00CD7605">
              <w:rPr>
                <w:b/>
                <w:bCs/>
                <w:sz w:val="24"/>
                <w:szCs w:val="24"/>
              </w:rPr>
              <w:t xml:space="preserve"> were installed by showing the version number. </w:t>
            </w:r>
          </w:p>
          <w:p w14:paraId="3B6C401C" w14:textId="054D9AFE" w:rsidR="00381DCD" w:rsidRPr="00D90DEF" w:rsidRDefault="00381DCD" w:rsidP="00CD7605">
            <w:pPr>
              <w:pStyle w:val="ListParagraph"/>
              <w:rPr>
                <w:shd w:val="clear" w:color="auto" w:fill="FFFFFF"/>
              </w:rPr>
            </w:pPr>
            <w:r>
              <w:rPr>
                <w:noProof/>
                <w:shd w:val="clear" w:color="auto" w:fill="FFFFFF"/>
              </w:rPr>
              <w:drawing>
                <wp:inline distT="0" distB="0" distL="0" distR="0" wp14:anchorId="0D3FC44A" wp14:editId="6A9C371A">
                  <wp:extent cx="4699000" cy="1736083"/>
                  <wp:effectExtent l="0" t="0" r="0" b="4445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2" r="-1009" b="43509"/>
                          <a:stretch/>
                        </pic:blipFill>
                        <pic:spPr bwMode="auto">
                          <a:xfrm>
                            <a:off x="0" y="0"/>
                            <a:ext cx="4699322" cy="1736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13886D" w14:textId="77777777" w:rsidR="00D90DEF" w:rsidRPr="00CD7605" w:rsidRDefault="00D90DEF" w:rsidP="00CD7605">
            <w:pPr>
              <w:pStyle w:val="ListParagraph"/>
              <w:numPr>
                <w:ilvl w:val="1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CD7605">
              <w:rPr>
                <w:b/>
                <w:bCs/>
                <w:shd w:val="clear" w:color="auto" w:fill="FFFFFF"/>
              </w:rPr>
              <w:t>Criteria</w:t>
            </w:r>
          </w:p>
          <w:p w14:paraId="25B62764" w14:textId="77777777" w:rsidR="00537DDF" w:rsidRPr="008F508A" w:rsidRDefault="00D90DEF" w:rsidP="00CD7605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8F508A">
              <w:rPr>
                <w:b/>
                <w:bCs/>
                <w:shd w:val="clear" w:color="auto" w:fill="FFFFFF"/>
              </w:rPr>
              <w:t xml:space="preserve">Install </w:t>
            </w:r>
            <w:proofErr w:type="spellStart"/>
            <w:r w:rsidRPr="008F508A">
              <w:rPr>
                <w:b/>
                <w:bCs/>
                <w:shd w:val="clear" w:color="auto" w:fill="FFFFFF"/>
              </w:rPr>
              <w:t>ssh</w:t>
            </w:r>
            <w:proofErr w:type="spellEnd"/>
            <w:r w:rsidRPr="008F508A">
              <w:rPr>
                <w:b/>
                <w:bCs/>
                <w:shd w:val="clear" w:color="auto" w:fill="FFFFFF"/>
              </w:rPr>
              <w:t xml:space="preserve"> during installation</w:t>
            </w:r>
          </w:p>
          <w:p w14:paraId="626BDC6A" w14:textId="69101EFB" w:rsidR="00D90DEF" w:rsidRDefault="00537DDF" w:rsidP="00CD7605">
            <w:pPr>
              <w:pStyle w:val="ListParagraph"/>
              <w:ind w:left="2160"/>
              <w:rPr>
                <w:shd w:val="clear" w:color="auto" w:fill="FFFFFF"/>
              </w:rPr>
            </w:pPr>
            <w:r w:rsidRPr="008F508A">
              <w:rPr>
                <w:i/>
                <w:iCs/>
                <w:shd w:val="clear" w:color="auto" w:fill="FFFFFF"/>
              </w:rPr>
              <w:t xml:space="preserve">I used </w:t>
            </w:r>
            <w:proofErr w:type="spellStart"/>
            <w:r w:rsidRPr="008F508A">
              <w:rPr>
                <w:i/>
                <w:iCs/>
                <w:shd w:val="clear" w:color="auto" w:fill="FFFFFF"/>
              </w:rPr>
              <w:t>ssh</w:t>
            </w:r>
            <w:proofErr w:type="spellEnd"/>
            <w:r w:rsidRPr="008F508A">
              <w:rPr>
                <w:i/>
                <w:iCs/>
                <w:shd w:val="clear" w:color="auto" w:fill="FFFFFF"/>
              </w:rPr>
              <w:t xml:space="preserve"> -V to show the current version of </w:t>
            </w:r>
            <w:proofErr w:type="spellStart"/>
            <w:r w:rsidRPr="008F508A">
              <w:rPr>
                <w:i/>
                <w:iCs/>
                <w:shd w:val="clear" w:color="auto" w:fill="FFFFFF"/>
              </w:rPr>
              <w:t>ssh</w:t>
            </w:r>
            <w:proofErr w:type="spellEnd"/>
            <w:r w:rsidRPr="008F508A">
              <w:rPr>
                <w:i/>
                <w:iCs/>
                <w:shd w:val="clear" w:color="auto" w:fill="FFFFFF"/>
              </w:rPr>
              <w:t xml:space="preserve"> installed.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noProof/>
                <w:shd w:val="clear" w:color="auto" w:fill="FFFFFF"/>
              </w:rPr>
              <w:drawing>
                <wp:inline distT="0" distB="0" distL="0" distR="0" wp14:anchorId="7D86570E" wp14:editId="5264139D">
                  <wp:extent cx="5257800" cy="508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B92E7" w14:textId="72641DC5" w:rsidR="00F331D2" w:rsidRPr="008F508A" w:rsidRDefault="00F331D2" w:rsidP="00CD7605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8F508A">
              <w:rPr>
                <w:b/>
                <w:bCs/>
                <w:shd w:val="clear" w:color="auto" w:fill="FFFFFF"/>
              </w:rPr>
              <w:t xml:space="preserve">During install set </w:t>
            </w:r>
            <w:proofErr w:type="spellStart"/>
            <w:r w:rsidRPr="008F508A">
              <w:rPr>
                <w:b/>
                <w:bCs/>
                <w:shd w:val="clear" w:color="auto" w:fill="FFFFFF"/>
              </w:rPr>
              <w:t>mysql</w:t>
            </w:r>
            <w:proofErr w:type="spellEnd"/>
            <w:r w:rsidRPr="008F508A">
              <w:rPr>
                <w:b/>
                <w:bCs/>
                <w:shd w:val="clear" w:color="auto" w:fill="FFFFFF"/>
              </w:rPr>
              <w:t xml:space="preserve"> password </w:t>
            </w:r>
            <w:proofErr w:type="spellStart"/>
            <w:r w:rsidRPr="008F508A">
              <w:rPr>
                <w:b/>
                <w:bCs/>
                <w:shd w:val="clear" w:color="auto" w:fill="FFFFFF"/>
              </w:rPr>
              <w:t>passwordmysql</w:t>
            </w:r>
            <w:proofErr w:type="spellEnd"/>
          </w:p>
          <w:p w14:paraId="0A22F96B" w14:textId="22DF64C8" w:rsidR="00E57D11" w:rsidRPr="008F508A" w:rsidRDefault="00E57D11" w:rsidP="00CD7605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8F508A">
              <w:rPr>
                <w:b/>
                <w:bCs/>
                <w:shd w:val="clear" w:color="auto" w:fill="FFFFFF"/>
              </w:rPr>
              <w:t>Admin username: first initial last name (all one word)</w:t>
            </w:r>
          </w:p>
          <w:p w14:paraId="53CA84BA" w14:textId="39E55D01" w:rsidR="00D90DEF" w:rsidRPr="008F508A" w:rsidRDefault="00D90DEF" w:rsidP="00CD7605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8F508A">
              <w:rPr>
                <w:b/>
                <w:bCs/>
                <w:shd w:val="clear" w:color="auto" w:fill="FFFFFF"/>
              </w:rPr>
              <w:t>Use password: password1</w:t>
            </w:r>
          </w:p>
          <w:p w14:paraId="2F2DBEDD" w14:textId="67C12D8A" w:rsidR="00537DDF" w:rsidRPr="008F508A" w:rsidRDefault="00E306D9" w:rsidP="00CD7605">
            <w:pPr>
              <w:pStyle w:val="ListParagraph"/>
              <w:ind w:left="2160"/>
              <w:rPr>
                <w:i/>
                <w:iCs/>
                <w:shd w:val="clear" w:color="auto" w:fill="FFFFFF"/>
              </w:rPr>
            </w:pPr>
            <w:r w:rsidRPr="008F508A">
              <w:rPr>
                <w:i/>
                <w:iCs/>
                <w:shd w:val="clear" w:color="auto" w:fill="FFFFFF"/>
              </w:rPr>
              <w:t>I created a new user by using the following command “CREATE USER ‘</w:t>
            </w:r>
            <w:proofErr w:type="spellStart"/>
            <w:r w:rsidRPr="008F508A">
              <w:rPr>
                <w:i/>
                <w:iCs/>
                <w:shd w:val="clear" w:color="auto" w:fill="FFFFFF"/>
              </w:rPr>
              <w:t>bsadler</w:t>
            </w:r>
            <w:proofErr w:type="spellEnd"/>
            <w:r w:rsidRPr="008F508A">
              <w:rPr>
                <w:i/>
                <w:iCs/>
                <w:shd w:val="clear" w:color="auto" w:fill="FFFFFF"/>
              </w:rPr>
              <w:t>’@’localhost’ IDENTIFIED BY ‘password1’</w:t>
            </w:r>
            <w:r w:rsidR="0067752A" w:rsidRPr="008F508A">
              <w:rPr>
                <w:i/>
                <w:iCs/>
                <w:shd w:val="clear" w:color="auto" w:fill="FFFFFF"/>
              </w:rPr>
              <w:t>;</w:t>
            </w:r>
            <w:r w:rsidRPr="008F508A">
              <w:rPr>
                <w:i/>
                <w:iCs/>
                <w:shd w:val="clear" w:color="auto" w:fill="FFFFFF"/>
              </w:rPr>
              <w:t>”</w:t>
            </w:r>
            <w:r w:rsidR="008F508A">
              <w:rPr>
                <w:i/>
                <w:iCs/>
                <w:shd w:val="clear" w:color="auto" w:fill="FFFFFF"/>
              </w:rPr>
              <w:t xml:space="preserve"> w</w:t>
            </w:r>
            <w:r w:rsidRPr="008F508A">
              <w:rPr>
                <w:i/>
                <w:iCs/>
                <w:shd w:val="clear" w:color="auto" w:fill="FFFFFF"/>
              </w:rPr>
              <w:t>hich just create</w:t>
            </w:r>
            <w:r w:rsidR="008F508A">
              <w:rPr>
                <w:i/>
                <w:iCs/>
                <w:shd w:val="clear" w:color="auto" w:fill="FFFFFF"/>
              </w:rPr>
              <w:t>d</w:t>
            </w:r>
            <w:r w:rsidRPr="008F508A">
              <w:rPr>
                <w:i/>
                <w:iCs/>
                <w:shd w:val="clear" w:color="auto" w:fill="FFFFFF"/>
              </w:rPr>
              <w:t xml:space="preserve"> a user with the username of ‘</w:t>
            </w:r>
            <w:proofErr w:type="spellStart"/>
            <w:r w:rsidRPr="008F508A">
              <w:rPr>
                <w:i/>
                <w:iCs/>
                <w:shd w:val="clear" w:color="auto" w:fill="FFFFFF"/>
              </w:rPr>
              <w:t>bsadler</w:t>
            </w:r>
            <w:proofErr w:type="spellEnd"/>
            <w:r w:rsidRPr="008F508A">
              <w:rPr>
                <w:i/>
                <w:iCs/>
                <w:shd w:val="clear" w:color="auto" w:fill="FFFFFF"/>
              </w:rPr>
              <w:t xml:space="preserve">’ and with the password ‘password1’.  Then I used the following command to provide </w:t>
            </w:r>
            <w:r w:rsidR="008F508A">
              <w:rPr>
                <w:i/>
                <w:iCs/>
                <w:shd w:val="clear" w:color="auto" w:fill="FFFFFF"/>
              </w:rPr>
              <w:t xml:space="preserve">admin </w:t>
            </w:r>
            <w:proofErr w:type="gramStart"/>
            <w:r w:rsidR="008F508A">
              <w:rPr>
                <w:i/>
                <w:iCs/>
                <w:shd w:val="clear" w:color="auto" w:fill="FFFFFF"/>
              </w:rPr>
              <w:t>privileges :</w:t>
            </w:r>
            <w:proofErr w:type="gramEnd"/>
            <w:r w:rsidRPr="008F508A">
              <w:rPr>
                <w:i/>
                <w:iCs/>
                <w:shd w:val="clear" w:color="auto" w:fill="FFFFFF"/>
              </w:rPr>
              <w:t xml:space="preserve"> “GRANT ALL PRIVILEGES ON *.* TO </w:t>
            </w:r>
            <w:r w:rsidR="0067752A" w:rsidRPr="008F508A">
              <w:rPr>
                <w:i/>
                <w:iCs/>
                <w:shd w:val="clear" w:color="auto" w:fill="FFFFFF"/>
              </w:rPr>
              <w:t>‘</w:t>
            </w:r>
            <w:proofErr w:type="spellStart"/>
            <w:r w:rsidR="0067752A" w:rsidRPr="008F508A">
              <w:rPr>
                <w:i/>
                <w:iCs/>
                <w:shd w:val="clear" w:color="auto" w:fill="FFFFFF"/>
              </w:rPr>
              <w:t>bsadler</w:t>
            </w:r>
            <w:proofErr w:type="spellEnd"/>
            <w:r w:rsidR="0067752A" w:rsidRPr="008F508A">
              <w:rPr>
                <w:i/>
                <w:iCs/>
                <w:shd w:val="clear" w:color="auto" w:fill="FFFFFF"/>
              </w:rPr>
              <w:t>’@’localhost’;’</w:t>
            </w:r>
            <w:r w:rsidRPr="008F508A">
              <w:rPr>
                <w:i/>
                <w:iCs/>
                <w:shd w:val="clear" w:color="auto" w:fill="FFFFFF"/>
              </w:rPr>
              <w:t>”</w:t>
            </w:r>
            <w:r w:rsidR="0067752A" w:rsidRPr="008F508A">
              <w:rPr>
                <w:i/>
                <w:iCs/>
                <w:shd w:val="clear" w:color="auto" w:fill="FFFFFF"/>
              </w:rPr>
              <w:t xml:space="preserve">.  This command </w:t>
            </w:r>
            <w:r w:rsidR="00761C1F" w:rsidRPr="008F508A">
              <w:rPr>
                <w:i/>
                <w:iCs/>
                <w:shd w:val="clear" w:color="auto" w:fill="FFFFFF"/>
              </w:rPr>
              <w:t xml:space="preserve">gives </w:t>
            </w:r>
            <w:r w:rsidR="0067752A" w:rsidRPr="008F508A">
              <w:rPr>
                <w:i/>
                <w:iCs/>
                <w:shd w:val="clear" w:color="auto" w:fill="FFFFFF"/>
              </w:rPr>
              <w:t>admin privileges to the user ‘</w:t>
            </w:r>
            <w:proofErr w:type="spellStart"/>
            <w:r w:rsidR="0067752A" w:rsidRPr="008F508A">
              <w:rPr>
                <w:i/>
                <w:iCs/>
                <w:shd w:val="clear" w:color="auto" w:fill="FFFFFF"/>
              </w:rPr>
              <w:t>bsadler</w:t>
            </w:r>
            <w:proofErr w:type="spellEnd"/>
            <w:proofErr w:type="gramStart"/>
            <w:r w:rsidR="0067752A" w:rsidRPr="008F508A">
              <w:rPr>
                <w:i/>
                <w:iCs/>
                <w:shd w:val="clear" w:color="auto" w:fill="FFFFFF"/>
              </w:rPr>
              <w:t xml:space="preserve">’; </w:t>
            </w:r>
            <w:r w:rsidR="00761C1F" w:rsidRPr="008F508A">
              <w:rPr>
                <w:i/>
                <w:iCs/>
                <w:shd w:val="clear" w:color="auto" w:fill="FFFFFF"/>
              </w:rPr>
              <w:t xml:space="preserve"> The</w:t>
            </w:r>
            <w:proofErr w:type="gramEnd"/>
            <w:r w:rsidR="00761C1F" w:rsidRPr="008F508A">
              <w:rPr>
                <w:i/>
                <w:iCs/>
                <w:shd w:val="clear" w:color="auto" w:fill="FFFFFF"/>
              </w:rPr>
              <w:t xml:space="preserve"> </w:t>
            </w:r>
            <w:proofErr w:type="spellStart"/>
            <w:r w:rsidR="00761C1F" w:rsidRPr="008F508A">
              <w:rPr>
                <w:i/>
                <w:iCs/>
                <w:shd w:val="clear" w:color="auto" w:fill="FFFFFF"/>
              </w:rPr>
              <w:t>follo</w:t>
            </w:r>
            <w:r w:rsidR="008F508A">
              <w:rPr>
                <w:i/>
                <w:iCs/>
                <w:shd w:val="clear" w:color="auto" w:fill="FFFFFF"/>
              </w:rPr>
              <w:t>ing</w:t>
            </w:r>
            <w:r w:rsidR="00761C1F" w:rsidRPr="008F508A">
              <w:rPr>
                <w:i/>
                <w:iCs/>
                <w:shd w:val="clear" w:color="auto" w:fill="FFFFFF"/>
              </w:rPr>
              <w:t>w</w:t>
            </w:r>
            <w:proofErr w:type="spellEnd"/>
            <w:r w:rsidR="00761C1F" w:rsidRPr="008F508A">
              <w:rPr>
                <w:i/>
                <w:iCs/>
                <w:shd w:val="clear" w:color="auto" w:fill="FFFFFF"/>
              </w:rPr>
              <w:t xml:space="preserve"> screenshot shows the results of the command and prints out the privileges of </w:t>
            </w:r>
            <w:proofErr w:type="spellStart"/>
            <w:r w:rsidR="00761C1F" w:rsidRPr="008F508A">
              <w:rPr>
                <w:i/>
                <w:iCs/>
                <w:shd w:val="clear" w:color="auto" w:fill="FFFFFF"/>
              </w:rPr>
              <w:t>bsadler</w:t>
            </w:r>
            <w:proofErr w:type="spellEnd"/>
            <w:r w:rsidR="00761C1F" w:rsidRPr="008F508A">
              <w:rPr>
                <w:i/>
                <w:iCs/>
                <w:shd w:val="clear" w:color="auto" w:fill="FFFFFF"/>
              </w:rPr>
              <w:t xml:space="preserve">. </w:t>
            </w:r>
          </w:p>
          <w:p w14:paraId="78BE15C4" w14:textId="11B38399" w:rsidR="00537DDF" w:rsidRDefault="00537DDF" w:rsidP="00CD7605">
            <w:pPr>
              <w:pStyle w:val="ListParagraph"/>
              <w:ind w:left="2160"/>
              <w:rPr>
                <w:shd w:val="clear" w:color="auto" w:fill="FFFFFF"/>
              </w:rPr>
            </w:pPr>
            <w:r>
              <w:rPr>
                <w:noProof/>
                <w:shd w:val="clear" w:color="auto" w:fill="FFFFFF"/>
              </w:rPr>
              <w:lastRenderedPageBreak/>
              <w:drawing>
                <wp:inline distT="0" distB="0" distL="0" distR="0" wp14:anchorId="2ECC38E2" wp14:editId="589A7E1F">
                  <wp:extent cx="5943600" cy="5943600"/>
                  <wp:effectExtent l="0" t="0" r="0" b="0"/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8326" w14:textId="74ED01F8" w:rsidR="00537DDF" w:rsidRPr="008F508A" w:rsidRDefault="00E57D11" w:rsidP="00CD7605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8F508A">
              <w:rPr>
                <w:b/>
                <w:bCs/>
                <w:shd w:val="clear" w:color="auto" w:fill="FFFFFF"/>
              </w:rPr>
              <w:t>Change system hostname to student number</w:t>
            </w:r>
          </w:p>
          <w:p w14:paraId="43717A42" w14:textId="4723A3D7" w:rsidR="00F244F1" w:rsidRPr="008F508A" w:rsidRDefault="00F244F1" w:rsidP="00CD7605">
            <w:pPr>
              <w:pStyle w:val="ListParagraph"/>
              <w:ind w:left="2160"/>
              <w:rPr>
                <w:i/>
                <w:iCs/>
                <w:shd w:val="clear" w:color="auto" w:fill="FFFFFF"/>
              </w:rPr>
            </w:pPr>
            <w:r w:rsidRPr="008F508A">
              <w:rPr>
                <w:i/>
                <w:iCs/>
                <w:shd w:val="clear" w:color="auto" w:fill="FFFFFF"/>
              </w:rPr>
              <w:t xml:space="preserve">I used the </w:t>
            </w:r>
            <w:r w:rsidR="00CC3979" w:rsidRPr="008F508A">
              <w:rPr>
                <w:i/>
                <w:iCs/>
                <w:shd w:val="clear" w:color="auto" w:fill="FFFFFF"/>
              </w:rPr>
              <w:t xml:space="preserve">following command </w:t>
            </w:r>
            <w:proofErr w:type="gramStart"/>
            <w:r w:rsidR="00CC3979" w:rsidRPr="008F508A">
              <w:rPr>
                <w:i/>
                <w:iCs/>
                <w:shd w:val="clear" w:color="auto" w:fill="FFFFFF"/>
              </w:rPr>
              <w:t xml:space="preserve">“ </w:t>
            </w:r>
            <w:proofErr w:type="spellStart"/>
            <w:r w:rsidR="00CC3979" w:rsidRPr="008F508A">
              <w:rPr>
                <w:i/>
                <w:iCs/>
                <w:shd w:val="clear" w:color="auto" w:fill="FFFFFF"/>
              </w:rPr>
              <w:t>hostnamectl</w:t>
            </w:r>
            <w:proofErr w:type="spellEnd"/>
            <w:proofErr w:type="gramEnd"/>
            <w:r w:rsidR="00CC3979" w:rsidRPr="008F508A">
              <w:rPr>
                <w:i/>
                <w:iCs/>
                <w:shd w:val="clear" w:color="auto" w:fill="FFFFFF"/>
              </w:rPr>
              <w:t xml:space="preserve"> set-hostname 105993190” number to change the hostname where 105993190 is my student. I also change the /</w:t>
            </w:r>
            <w:proofErr w:type="spellStart"/>
            <w:r w:rsidR="00CC3979" w:rsidRPr="008F508A">
              <w:rPr>
                <w:i/>
                <w:iCs/>
                <w:shd w:val="clear" w:color="auto" w:fill="FFFFFF"/>
              </w:rPr>
              <w:t>etc</w:t>
            </w:r>
            <w:proofErr w:type="spellEnd"/>
            <w:r w:rsidR="00CC3979" w:rsidRPr="008F508A">
              <w:rPr>
                <w:i/>
                <w:iCs/>
                <w:shd w:val="clear" w:color="auto" w:fill="FFFFFF"/>
              </w:rPr>
              <w:t xml:space="preserve">/hosts file to change the hostname to be 105993190. The first screenshots are the results of the command changing the hostname. The second screenshot is a new terminal showing the results once restarted the terminal. </w:t>
            </w:r>
          </w:p>
          <w:p w14:paraId="5C6EBAC2" w14:textId="37115559" w:rsidR="0036531D" w:rsidRPr="00537DDF" w:rsidRDefault="0036531D" w:rsidP="00CD7605">
            <w:pPr>
              <w:pStyle w:val="ListParagraph"/>
              <w:numPr>
                <w:ilvl w:val="2"/>
                <w:numId w:val="3"/>
              </w:numPr>
              <w:rPr>
                <w:shd w:val="clear" w:color="auto" w:fill="FFFFFF"/>
              </w:rPr>
            </w:pPr>
            <w:r>
              <w:rPr>
                <w:noProof/>
                <w:shd w:val="clear" w:color="auto" w:fill="FFFFFF"/>
              </w:rPr>
              <w:lastRenderedPageBreak/>
              <w:drawing>
                <wp:inline distT="0" distB="0" distL="0" distR="0" wp14:anchorId="2F03F599" wp14:editId="674F4CA8">
                  <wp:extent cx="4635500" cy="6756400"/>
                  <wp:effectExtent l="0" t="0" r="0" b="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67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169EB" w14:textId="0B4B08A5" w:rsidR="00D90DEF" w:rsidRPr="005F4850" w:rsidRDefault="00F244F1" w:rsidP="00CD7605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hd w:val="clear" w:color="auto" w:fill="FFFFFF"/>
              </w:rPr>
            </w:pPr>
            <w:r>
              <w:rPr>
                <w:noProof/>
                <w:shd w:val="clear" w:color="auto" w:fill="FFFFFF"/>
              </w:rPr>
              <w:lastRenderedPageBreak/>
              <w:drawing>
                <wp:inline distT="0" distB="0" distL="0" distR="0" wp14:anchorId="58976274" wp14:editId="646795DC">
                  <wp:extent cx="4673600" cy="3098800"/>
                  <wp:effectExtent l="0" t="0" r="0" b="0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3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90DEF" w:rsidRPr="005F4850">
              <w:rPr>
                <w:b/>
                <w:bCs/>
                <w:shd w:val="clear" w:color="auto" w:fill="FFFFFF"/>
              </w:rPr>
              <w:t>Apply static IP address as assigned by professor or TA</w:t>
            </w:r>
          </w:p>
          <w:p w14:paraId="76443C14" w14:textId="58B5C9CA" w:rsidR="00D90DEF" w:rsidRPr="005F4850" w:rsidRDefault="00E57D11" w:rsidP="00CD7605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5F4850">
              <w:rPr>
                <w:b/>
                <w:bCs/>
                <w:shd w:val="clear" w:color="auto" w:fill="FFFFFF"/>
              </w:rPr>
              <w:t>Update operating system</w:t>
            </w:r>
          </w:p>
          <w:p w14:paraId="510B250C" w14:textId="7492C4E9" w:rsidR="00E57D11" w:rsidRDefault="00E57D11" w:rsidP="00CD7605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5F4850">
              <w:rPr>
                <w:b/>
                <w:bCs/>
                <w:shd w:val="clear" w:color="auto" w:fill="FFFFFF"/>
              </w:rPr>
              <w:t>Upgrade operating system</w:t>
            </w:r>
          </w:p>
          <w:p w14:paraId="71543A2C" w14:textId="344AF08E" w:rsidR="001F5DDE" w:rsidRPr="001F5DDE" w:rsidRDefault="001F5DDE" w:rsidP="00CD7605">
            <w:pPr>
              <w:pStyle w:val="ListParagraph"/>
              <w:ind w:left="2160"/>
              <w:rPr>
                <w:i/>
                <w:iCs/>
                <w:shd w:val="clear" w:color="auto" w:fill="FFFFFF"/>
              </w:rPr>
            </w:pPr>
            <w:r>
              <w:rPr>
                <w:i/>
                <w:iCs/>
                <w:shd w:val="clear" w:color="auto" w:fill="FFFFFF"/>
              </w:rPr>
              <w:t xml:space="preserve">I used the following command to update the operating system “apt-get update” using root. I used the following command to upgrade the operating system “apt-get upgrade” using root. The following screenshot shows the results of the command. </w:t>
            </w:r>
          </w:p>
          <w:p w14:paraId="3D991BC6" w14:textId="47489EB9" w:rsidR="001F5DDE" w:rsidRPr="001F5DDE" w:rsidRDefault="001F5DDE" w:rsidP="00CD7605">
            <w:pPr>
              <w:pStyle w:val="ListParagraph"/>
              <w:ind w:left="2160"/>
              <w:rPr>
                <w:i/>
                <w:iCs/>
                <w:shd w:val="clear" w:color="auto" w:fill="FFFFFF"/>
              </w:rPr>
            </w:pPr>
          </w:p>
          <w:p w14:paraId="3AF83D28" w14:textId="71D2A668" w:rsidR="001F5DDE" w:rsidRDefault="001F5DDE" w:rsidP="00CD7605">
            <w:pPr>
              <w:pStyle w:val="ListParagraph"/>
              <w:numPr>
                <w:ilvl w:val="1"/>
                <w:numId w:val="3"/>
              </w:numPr>
              <w:rPr>
                <w:b/>
                <w:bCs/>
                <w:shd w:val="clear" w:color="auto" w:fill="FFFFFF"/>
              </w:rPr>
            </w:pPr>
            <w:r>
              <w:rPr>
                <w:b/>
                <w:bCs/>
                <w:noProof/>
                <w:shd w:val="clear" w:color="auto" w:fill="FFFFFF"/>
              </w:rPr>
              <w:lastRenderedPageBreak/>
              <w:drawing>
                <wp:inline distT="0" distB="0" distL="0" distR="0" wp14:anchorId="18CEF450" wp14:editId="71D775E4">
                  <wp:extent cx="4635500" cy="4470400"/>
                  <wp:effectExtent l="0" t="0" r="0" b="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44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6EA47" w14:textId="77777777" w:rsidR="001F5DDE" w:rsidRPr="001F5DDE" w:rsidRDefault="001F5DDE" w:rsidP="00CD7605">
            <w:pPr>
              <w:rPr>
                <w:b/>
                <w:bCs/>
                <w:shd w:val="clear" w:color="auto" w:fill="FFFFFF"/>
              </w:rPr>
            </w:pPr>
          </w:p>
          <w:p w14:paraId="5E5D9D87" w14:textId="77777777" w:rsidR="00F331D2" w:rsidRPr="005F4850" w:rsidRDefault="00F331D2" w:rsidP="00CD7605">
            <w:pPr>
              <w:pStyle w:val="ListParagraph"/>
              <w:numPr>
                <w:ilvl w:val="2"/>
                <w:numId w:val="3"/>
              </w:numPr>
              <w:shd w:val="clear" w:color="auto" w:fill="FFFFFF"/>
              <w:spacing w:before="225" w:after="225"/>
              <w:textAlignment w:val="baseline"/>
              <w:rPr>
                <w:b/>
                <w:bCs/>
                <w:color w:val="282B2D"/>
                <w:sz w:val="21"/>
                <w:szCs w:val="21"/>
              </w:rPr>
            </w:pPr>
            <w:r w:rsidRPr="005F4850">
              <w:rPr>
                <w:b/>
                <w:bCs/>
                <w:shd w:val="clear" w:color="auto" w:fill="FFFFFF"/>
              </w:rPr>
              <w:t>Replace</w:t>
            </w:r>
            <w:r w:rsidR="00E57D11" w:rsidRPr="005F4850">
              <w:rPr>
                <w:b/>
                <w:bCs/>
                <w:shd w:val="clear" w:color="auto" w:fill="FFFFFF"/>
              </w:rPr>
              <w:t xml:space="preserve"> index.html </w:t>
            </w:r>
            <w:r w:rsidRPr="005F4850">
              <w:rPr>
                <w:b/>
                <w:bCs/>
                <w:shd w:val="clear" w:color="auto" w:fill="FFFFFF"/>
              </w:rPr>
              <w:t xml:space="preserve">with a page </w:t>
            </w:r>
            <w:r w:rsidR="00E57D11" w:rsidRPr="005F4850">
              <w:rPr>
                <w:b/>
                <w:bCs/>
                <w:shd w:val="clear" w:color="auto" w:fill="FFFFFF"/>
              </w:rPr>
              <w:t>to show student name and number</w:t>
            </w:r>
          </w:p>
          <w:p w14:paraId="7046FC5E" w14:textId="5A2061E5" w:rsidR="00F331D2" w:rsidRPr="005F4850" w:rsidRDefault="00F331D2" w:rsidP="00CD7605">
            <w:pPr>
              <w:pStyle w:val="ListParagraph"/>
              <w:numPr>
                <w:ilvl w:val="3"/>
                <w:numId w:val="3"/>
              </w:numPr>
              <w:rPr>
                <w:rFonts w:ascii="Courier New" w:eastAsia="Times New Roman" w:hAnsi="Courier New" w:cs="Courier New"/>
                <w:b/>
                <w:bCs/>
                <w:color w:val="282B2D"/>
                <w:sz w:val="21"/>
                <w:szCs w:val="21"/>
              </w:rPr>
            </w:pPr>
            <w:r w:rsidRPr="005F4850">
              <w:rPr>
                <w:b/>
                <w:bCs/>
                <w:shd w:val="clear" w:color="auto" w:fill="FFFFFF"/>
              </w:rPr>
              <w:t xml:space="preserve">Add the </w:t>
            </w:r>
            <w:r w:rsidRPr="005F4850">
              <w:rPr>
                <w:b/>
                <w:bCs/>
                <w:color w:val="282B2D"/>
                <w:sz w:val="21"/>
                <w:szCs w:val="21"/>
              </w:rPr>
              <w:t>&lt;?php</w:t>
            </w:r>
          </w:p>
          <w:p w14:paraId="6E4C82F4" w14:textId="77777777" w:rsidR="00F331D2" w:rsidRPr="005F4850" w:rsidRDefault="00F331D2" w:rsidP="00CD7605">
            <w:pPr>
              <w:pStyle w:val="ListParagraph"/>
              <w:numPr>
                <w:ilvl w:val="3"/>
                <w:numId w:val="3"/>
              </w:numPr>
              <w:rPr>
                <w:rFonts w:ascii="Courier New" w:eastAsia="Times New Roman" w:hAnsi="Courier New" w:cs="Courier New"/>
                <w:b/>
                <w:bCs/>
                <w:color w:val="282B2D"/>
                <w:sz w:val="21"/>
                <w:szCs w:val="21"/>
              </w:rPr>
            </w:pPr>
            <w:r w:rsidRPr="005F4850">
              <w:rPr>
                <w:rFonts w:ascii="Courier New" w:eastAsia="Times New Roman" w:hAnsi="Courier New" w:cs="Courier New"/>
                <w:b/>
                <w:bCs/>
                <w:color w:val="282B2D"/>
                <w:sz w:val="21"/>
                <w:szCs w:val="21"/>
              </w:rPr>
              <w:t>// Show all information, defaults to INFO_ALL</w:t>
            </w:r>
          </w:p>
          <w:p w14:paraId="69C3276C" w14:textId="27587957" w:rsidR="00F331D2" w:rsidRPr="005F4850" w:rsidRDefault="00F331D2" w:rsidP="00CD7605">
            <w:pPr>
              <w:pStyle w:val="ListParagraph"/>
              <w:numPr>
                <w:ilvl w:val="3"/>
                <w:numId w:val="3"/>
              </w:numPr>
              <w:rPr>
                <w:rFonts w:ascii="Courier New" w:eastAsia="Times New Roman" w:hAnsi="Courier New" w:cs="Courier New"/>
                <w:b/>
                <w:bCs/>
                <w:color w:val="282B2D"/>
                <w:sz w:val="21"/>
                <w:szCs w:val="21"/>
              </w:rPr>
            </w:pPr>
            <w:proofErr w:type="spellStart"/>
            <w:proofErr w:type="gramStart"/>
            <w:r w:rsidRPr="005F4850">
              <w:rPr>
                <w:rFonts w:ascii="Courier New" w:eastAsia="Times New Roman" w:hAnsi="Courier New" w:cs="Courier New"/>
                <w:b/>
                <w:bCs/>
                <w:color w:val="282B2D"/>
                <w:sz w:val="21"/>
                <w:szCs w:val="21"/>
              </w:rPr>
              <w:t>phpinfo</w:t>
            </w:r>
            <w:proofErr w:type="spellEnd"/>
            <w:r w:rsidRPr="005F4850">
              <w:rPr>
                <w:rFonts w:ascii="Courier New" w:eastAsia="Times New Roman" w:hAnsi="Courier New" w:cs="Courier New"/>
                <w:b/>
                <w:bCs/>
                <w:color w:val="282B2D"/>
                <w:sz w:val="21"/>
                <w:szCs w:val="21"/>
              </w:rPr>
              <w:t>(</w:t>
            </w:r>
            <w:proofErr w:type="gramEnd"/>
            <w:r w:rsidRPr="005F4850">
              <w:rPr>
                <w:rFonts w:ascii="Courier New" w:eastAsia="Times New Roman" w:hAnsi="Courier New" w:cs="Courier New"/>
                <w:b/>
                <w:bCs/>
                <w:color w:val="282B2D"/>
                <w:sz w:val="21"/>
                <w:szCs w:val="21"/>
              </w:rPr>
              <w:t>);</w:t>
            </w:r>
          </w:p>
          <w:p w14:paraId="7ECC5244" w14:textId="06349D23" w:rsidR="00F331D2" w:rsidRDefault="00F331D2" w:rsidP="00CD7605">
            <w:pPr>
              <w:pStyle w:val="ListParagraph"/>
              <w:numPr>
                <w:ilvl w:val="3"/>
                <w:numId w:val="3"/>
              </w:numPr>
              <w:rPr>
                <w:rFonts w:ascii="Courier New" w:eastAsia="Times New Roman" w:hAnsi="Courier New" w:cs="Courier New"/>
                <w:b/>
                <w:bCs/>
                <w:color w:val="282B2D"/>
                <w:sz w:val="21"/>
                <w:szCs w:val="21"/>
              </w:rPr>
            </w:pPr>
            <w:r w:rsidRPr="005F4850">
              <w:rPr>
                <w:rFonts w:ascii="Courier New" w:eastAsia="Times New Roman" w:hAnsi="Courier New" w:cs="Courier New"/>
                <w:b/>
                <w:bCs/>
                <w:color w:val="282B2D"/>
                <w:sz w:val="21"/>
                <w:szCs w:val="21"/>
              </w:rPr>
              <w:t>?&gt;</w:t>
            </w:r>
          </w:p>
          <w:p w14:paraId="2B7CEA7C" w14:textId="27F14198" w:rsidR="001F5DDE" w:rsidRPr="00197CD7" w:rsidRDefault="00197CD7" w:rsidP="00CD7605">
            <w:pPr>
              <w:ind w:left="2520"/>
              <w:rPr>
                <w:rFonts w:eastAsia="Times New Roman" w:cstheme="minorHAnsi"/>
                <w:i/>
                <w:iCs/>
                <w:color w:val="282B2D"/>
                <w:sz w:val="21"/>
                <w:szCs w:val="21"/>
              </w:rPr>
            </w:pPr>
            <w:r w:rsidRPr="00197CD7">
              <w:rPr>
                <w:rFonts w:eastAsia="Times New Roman" w:cstheme="minorHAnsi"/>
                <w:i/>
                <w:iCs/>
                <w:color w:val="282B2D"/>
                <w:sz w:val="21"/>
                <w:szCs w:val="21"/>
              </w:rPr>
              <w:t xml:space="preserve">I rename the index.html file to </w:t>
            </w:r>
            <w:proofErr w:type="spellStart"/>
            <w:r w:rsidRPr="00197CD7">
              <w:rPr>
                <w:rFonts w:eastAsia="Times New Roman" w:cstheme="minorHAnsi"/>
                <w:i/>
                <w:iCs/>
                <w:color w:val="282B2D"/>
                <w:sz w:val="21"/>
                <w:szCs w:val="21"/>
              </w:rPr>
              <w:t>index.php</w:t>
            </w:r>
            <w:proofErr w:type="spellEnd"/>
            <w:r w:rsidRPr="00197CD7">
              <w:rPr>
                <w:rFonts w:eastAsia="Times New Roman" w:cstheme="minorHAnsi"/>
                <w:i/>
                <w:iCs/>
                <w:color w:val="282B2D"/>
                <w:sz w:val="21"/>
                <w:szCs w:val="21"/>
              </w:rPr>
              <w:t xml:space="preserve"> and change the contents of the files to show the student number and my name. Also added the </w:t>
            </w:r>
            <w:r>
              <w:rPr>
                <w:rFonts w:eastAsia="Times New Roman" w:cstheme="minorHAnsi"/>
                <w:i/>
                <w:iCs/>
                <w:color w:val="282B2D"/>
                <w:sz w:val="21"/>
                <w:szCs w:val="21"/>
              </w:rPr>
              <w:t>php script. The first screenshot</w:t>
            </w:r>
            <w:r w:rsidR="00A91751">
              <w:rPr>
                <w:rFonts w:eastAsia="Times New Roman" w:cstheme="minorHAnsi"/>
                <w:i/>
                <w:iCs/>
                <w:color w:val="282B2D"/>
                <w:sz w:val="21"/>
                <w:szCs w:val="21"/>
              </w:rPr>
              <w:t xml:space="preserve"> shows the contents of the </w:t>
            </w:r>
            <w:proofErr w:type="spellStart"/>
            <w:r w:rsidR="00A91751">
              <w:rPr>
                <w:rFonts w:eastAsia="Times New Roman" w:cstheme="minorHAnsi"/>
                <w:i/>
                <w:iCs/>
                <w:color w:val="282B2D"/>
                <w:sz w:val="21"/>
                <w:szCs w:val="21"/>
              </w:rPr>
              <w:t>index.php</w:t>
            </w:r>
            <w:proofErr w:type="spellEnd"/>
            <w:r w:rsidR="00A91751">
              <w:rPr>
                <w:rFonts w:eastAsia="Times New Roman" w:cstheme="minorHAnsi"/>
                <w:i/>
                <w:iCs/>
                <w:color w:val="282B2D"/>
                <w:sz w:val="21"/>
                <w:szCs w:val="21"/>
              </w:rPr>
              <w:t xml:space="preserve"> file. The following screenshots after that </w:t>
            </w:r>
            <w:r w:rsidR="002D134B">
              <w:rPr>
                <w:rFonts w:eastAsia="Times New Roman" w:cstheme="minorHAnsi"/>
                <w:i/>
                <w:iCs/>
                <w:color w:val="282B2D"/>
                <w:sz w:val="21"/>
                <w:szCs w:val="21"/>
              </w:rPr>
              <w:t xml:space="preserve">is the page being display on the browser. </w:t>
            </w:r>
          </w:p>
          <w:p w14:paraId="339372BA" w14:textId="3AA5268F" w:rsidR="001F5DDE" w:rsidRDefault="001F5DDE" w:rsidP="00CD7605">
            <w:pPr>
              <w:pStyle w:val="ListParagraph"/>
              <w:ind w:left="2880"/>
              <w:rPr>
                <w:rFonts w:ascii="Courier New" w:eastAsia="Times New Roman" w:hAnsi="Courier New" w:cs="Courier New"/>
                <w:b/>
                <w:bCs/>
                <w:color w:val="282B2D"/>
                <w:sz w:val="21"/>
                <w:szCs w:val="21"/>
              </w:rPr>
            </w:pPr>
          </w:p>
          <w:p w14:paraId="6CC4FF62" w14:textId="1659BF76" w:rsidR="001F5DDE" w:rsidRPr="001F5DDE" w:rsidRDefault="001F5DDE" w:rsidP="00CD7605">
            <w:pPr>
              <w:jc w:val="center"/>
              <w:rPr>
                <w:rFonts w:ascii="Courier New" w:eastAsia="Times New Roman" w:hAnsi="Courier New" w:cs="Courier New"/>
                <w:b/>
                <w:bCs/>
                <w:color w:val="282B2D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noProof/>
                <w:color w:val="282B2D"/>
                <w:sz w:val="21"/>
                <w:szCs w:val="21"/>
              </w:rPr>
              <w:lastRenderedPageBreak/>
              <w:drawing>
                <wp:inline distT="0" distB="0" distL="0" distR="0" wp14:anchorId="5CE5A98A" wp14:editId="2DE35B5C">
                  <wp:extent cx="4533900" cy="1955800"/>
                  <wp:effectExtent l="0" t="0" r="0" b="0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765C">
              <w:rPr>
                <w:rFonts w:ascii="Courier New" w:eastAsia="Times New Roman" w:hAnsi="Courier New" w:cs="Courier New"/>
                <w:b/>
                <w:bCs/>
                <w:noProof/>
                <w:color w:val="282B2D"/>
                <w:sz w:val="21"/>
                <w:szCs w:val="21"/>
              </w:rPr>
              <w:drawing>
                <wp:inline distT="0" distB="0" distL="0" distR="0" wp14:anchorId="749C5631" wp14:editId="2E717D77">
                  <wp:extent cx="5943600" cy="2994025"/>
                  <wp:effectExtent l="0" t="0" r="0" b="3175"/>
                  <wp:docPr id="1" name="Picture 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application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9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765C">
              <w:rPr>
                <w:rFonts w:ascii="Courier New" w:eastAsia="Times New Roman" w:hAnsi="Courier New" w:cs="Courier New"/>
                <w:b/>
                <w:bCs/>
                <w:noProof/>
                <w:color w:val="282B2D"/>
                <w:sz w:val="21"/>
                <w:szCs w:val="21"/>
              </w:rPr>
              <w:lastRenderedPageBreak/>
              <w:drawing>
                <wp:inline distT="0" distB="0" distL="0" distR="0" wp14:anchorId="55CB11FC" wp14:editId="03322CEC">
                  <wp:extent cx="5943600" cy="3714750"/>
                  <wp:effectExtent l="0" t="0" r="0" b="6350"/>
                  <wp:docPr id="3" name="Picture 3" descr="Graphical user interface, application, table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application, table, Word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765C">
              <w:rPr>
                <w:rFonts w:ascii="Courier New" w:eastAsia="Times New Roman" w:hAnsi="Courier New" w:cs="Courier New"/>
                <w:b/>
                <w:bCs/>
                <w:noProof/>
                <w:color w:val="282B2D"/>
                <w:sz w:val="21"/>
                <w:szCs w:val="21"/>
              </w:rPr>
              <w:drawing>
                <wp:inline distT="0" distB="0" distL="0" distR="0" wp14:anchorId="4DA3F2D4" wp14:editId="1E65FA52">
                  <wp:extent cx="5943600" cy="3341370"/>
                  <wp:effectExtent l="0" t="0" r="0" b="0"/>
                  <wp:docPr id="12" name="Picture 1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765C">
              <w:rPr>
                <w:rFonts w:ascii="Courier New" w:eastAsia="Times New Roman" w:hAnsi="Courier New" w:cs="Courier New"/>
                <w:b/>
                <w:bCs/>
                <w:noProof/>
                <w:color w:val="282B2D"/>
                <w:sz w:val="21"/>
                <w:szCs w:val="21"/>
              </w:rPr>
              <w:lastRenderedPageBreak/>
              <w:drawing>
                <wp:inline distT="0" distB="0" distL="0" distR="0" wp14:anchorId="3B7764BC" wp14:editId="606A820B">
                  <wp:extent cx="5943600" cy="3333750"/>
                  <wp:effectExtent l="0" t="0" r="0" b="6350"/>
                  <wp:docPr id="13" name="Picture 1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765C">
              <w:rPr>
                <w:rFonts w:ascii="Courier New" w:eastAsia="Times New Roman" w:hAnsi="Courier New" w:cs="Courier New"/>
                <w:b/>
                <w:bCs/>
                <w:noProof/>
                <w:color w:val="282B2D"/>
                <w:sz w:val="21"/>
                <w:szCs w:val="21"/>
              </w:rPr>
              <w:drawing>
                <wp:inline distT="0" distB="0" distL="0" distR="0" wp14:anchorId="5B50580E" wp14:editId="22461A78">
                  <wp:extent cx="5943600" cy="3281045"/>
                  <wp:effectExtent l="0" t="0" r="0" b="0"/>
                  <wp:docPr id="14" name="Picture 14" descr="Graphical user interfac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table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8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765C">
              <w:rPr>
                <w:rFonts w:ascii="Courier New" w:eastAsia="Times New Roman" w:hAnsi="Courier New" w:cs="Courier New"/>
                <w:b/>
                <w:bCs/>
                <w:noProof/>
                <w:color w:val="282B2D"/>
                <w:sz w:val="21"/>
                <w:szCs w:val="21"/>
              </w:rPr>
              <w:lastRenderedPageBreak/>
              <w:drawing>
                <wp:inline distT="0" distB="0" distL="0" distR="0" wp14:anchorId="0C12C38C" wp14:editId="35185174">
                  <wp:extent cx="5943600" cy="3112135"/>
                  <wp:effectExtent l="0" t="0" r="0" b="0"/>
                  <wp:docPr id="15" name="Picture 15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text, application, email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C9A64" w14:textId="173D6C64" w:rsidR="00E57D11" w:rsidRPr="002D134B" w:rsidRDefault="006D2393" w:rsidP="00CD7605">
            <w:pPr>
              <w:pStyle w:val="ListParagraph"/>
              <w:numPr>
                <w:ilvl w:val="2"/>
                <w:numId w:val="3"/>
              </w:numPr>
              <w:rPr>
                <w:b/>
                <w:bCs/>
                <w:shd w:val="clear" w:color="auto" w:fill="FFFFFF"/>
              </w:rPr>
            </w:pPr>
            <w:r w:rsidRPr="002D134B">
              <w:rPr>
                <w:b/>
                <w:bCs/>
                <w:shd w:val="clear" w:color="auto" w:fill="FFFFFF"/>
              </w:rPr>
              <w:t xml:space="preserve">Provide </w:t>
            </w:r>
            <w:proofErr w:type="spellStart"/>
            <w:r w:rsidRPr="002D134B">
              <w:rPr>
                <w:b/>
                <w:bCs/>
                <w:shd w:val="clear" w:color="auto" w:fill="FFFFFF"/>
              </w:rPr>
              <w:t>mysql</w:t>
            </w:r>
            <w:proofErr w:type="spellEnd"/>
            <w:r w:rsidRPr="002D134B">
              <w:rPr>
                <w:b/>
                <w:bCs/>
                <w:shd w:val="clear" w:color="auto" w:fill="FFFFFF"/>
              </w:rPr>
              <w:t xml:space="preserve"> show databases and show tables screen shot.</w:t>
            </w:r>
          </w:p>
          <w:p w14:paraId="2A73EB6E" w14:textId="329A969F" w:rsidR="006D2393" w:rsidRPr="002D134B" w:rsidRDefault="006D2393" w:rsidP="00CD7605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hd w:val="clear" w:color="auto" w:fill="FFFFFF"/>
              </w:rPr>
            </w:pPr>
            <w:proofErr w:type="spellStart"/>
            <w:r w:rsidRPr="002D134B">
              <w:rPr>
                <w:b/>
                <w:bCs/>
                <w:shd w:val="clear" w:color="auto" w:fill="FAFBFC"/>
              </w:rPr>
              <w:t>Mysql</w:t>
            </w:r>
            <w:proofErr w:type="spellEnd"/>
          </w:p>
          <w:p w14:paraId="7B37630F" w14:textId="12CEF21A" w:rsidR="006D2393" w:rsidRPr="002D134B" w:rsidRDefault="006D2393" w:rsidP="00CD7605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hd w:val="clear" w:color="auto" w:fill="FFFFFF"/>
              </w:rPr>
            </w:pPr>
            <w:proofErr w:type="spellStart"/>
            <w:r w:rsidRPr="002D134B">
              <w:rPr>
                <w:b/>
                <w:bCs/>
                <w:shd w:val="clear" w:color="auto" w:fill="FAFBFC"/>
              </w:rPr>
              <w:t>Mysql</w:t>
            </w:r>
            <w:proofErr w:type="spellEnd"/>
            <w:r w:rsidRPr="002D134B">
              <w:rPr>
                <w:b/>
                <w:bCs/>
                <w:shd w:val="clear" w:color="auto" w:fill="FAFBFC"/>
              </w:rPr>
              <w:t xml:space="preserve">&gt; </w:t>
            </w:r>
            <w:proofErr w:type="spellStart"/>
            <w:r w:rsidRPr="002D134B">
              <w:rPr>
                <w:b/>
                <w:bCs/>
                <w:shd w:val="clear" w:color="auto" w:fill="FAFBFC"/>
              </w:rPr>
              <w:t>mysql</w:t>
            </w:r>
            <w:proofErr w:type="spellEnd"/>
            <w:r w:rsidRPr="002D134B">
              <w:rPr>
                <w:b/>
                <w:bCs/>
                <w:shd w:val="clear" w:color="auto" w:fill="FAFBFC"/>
              </w:rPr>
              <w:t xml:space="preserve"> --user=your-user-name --password=your-password</w:t>
            </w:r>
          </w:p>
          <w:p w14:paraId="282A9535" w14:textId="3674ED3E" w:rsidR="006D2393" w:rsidRPr="002D134B" w:rsidRDefault="006D2393" w:rsidP="00CD7605">
            <w:pPr>
              <w:pStyle w:val="ListParagraph"/>
              <w:numPr>
                <w:ilvl w:val="0"/>
                <w:numId w:val="4"/>
              </w:numPr>
              <w:rPr>
                <w:rStyle w:val="Strong"/>
                <w:shd w:val="clear" w:color="auto" w:fill="FFFFFF"/>
              </w:rPr>
            </w:pPr>
            <w:proofErr w:type="spellStart"/>
            <w:r w:rsidRPr="002D134B">
              <w:rPr>
                <w:b/>
                <w:bCs/>
                <w:shd w:val="clear" w:color="auto" w:fill="FAFBFC"/>
              </w:rPr>
              <w:t>mysql</w:t>
            </w:r>
            <w:proofErr w:type="spellEnd"/>
            <w:r w:rsidRPr="002D134B">
              <w:rPr>
                <w:b/>
                <w:bCs/>
                <w:shd w:val="clear" w:color="auto" w:fill="FAFBFC"/>
              </w:rPr>
              <w:t>&gt;</w:t>
            </w:r>
            <w:r w:rsidRPr="002D134B">
              <w:rPr>
                <w:rStyle w:val="apple-converted-space"/>
                <w:rFonts w:ascii="Consolas" w:hAnsi="Consolas" w:cs="Consolas"/>
                <w:b/>
                <w:bCs/>
                <w:shd w:val="clear" w:color="auto" w:fill="FAFBFC"/>
              </w:rPr>
              <w:t> </w:t>
            </w:r>
            <w:r w:rsidRPr="002D134B">
              <w:rPr>
                <w:rStyle w:val="Strong"/>
                <w:rFonts w:ascii="Consolas" w:hAnsi="Consolas" w:cs="Consolas"/>
              </w:rPr>
              <w:t>show databases; (output should look like below)</w:t>
            </w:r>
          </w:p>
          <w:p w14:paraId="59DA524D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>+--------------------+</w:t>
            </w:r>
          </w:p>
          <w:p w14:paraId="27943D66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>| Database           |</w:t>
            </w:r>
          </w:p>
          <w:p w14:paraId="7D043B55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>+--------------------+</w:t>
            </w:r>
          </w:p>
          <w:p w14:paraId="26651E72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information_schema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|</w:t>
            </w:r>
          </w:p>
          <w:p w14:paraId="104DCAEB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mysql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         |</w:t>
            </w:r>
          </w:p>
          <w:p w14:paraId="136E4223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>+--------------------+</w:t>
            </w:r>
          </w:p>
          <w:p w14:paraId="07EBE500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>2 rows in set (0.00 sec)</w:t>
            </w:r>
          </w:p>
          <w:p w14:paraId="3F0B8D33" w14:textId="3811AF40" w:rsidR="006D2393" w:rsidRPr="002D134B" w:rsidRDefault="006D2393" w:rsidP="00CD7605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hd w:val="clear" w:color="auto" w:fill="FFFFFF"/>
              </w:rPr>
            </w:pPr>
            <w:proofErr w:type="spellStart"/>
            <w:r w:rsidRPr="002D134B">
              <w:rPr>
                <w:b/>
                <w:bCs/>
                <w:shd w:val="clear" w:color="auto" w:fill="FFFFFF"/>
              </w:rPr>
              <w:t>mysql</w:t>
            </w:r>
            <w:proofErr w:type="spellEnd"/>
            <w:r w:rsidRPr="002D134B">
              <w:rPr>
                <w:b/>
                <w:bCs/>
                <w:shd w:val="clear" w:color="auto" w:fill="FFFFFF"/>
              </w:rPr>
              <w:t xml:space="preserve">&gt; </w:t>
            </w:r>
            <w:r w:rsidRPr="002D134B">
              <w:rPr>
                <w:b/>
                <w:bCs/>
              </w:rPr>
              <w:t xml:space="preserve">use </w:t>
            </w:r>
            <w:proofErr w:type="spellStart"/>
            <w:proofErr w:type="gramStart"/>
            <w:r w:rsidRPr="002D134B">
              <w:rPr>
                <w:b/>
                <w:bCs/>
              </w:rPr>
              <w:t>mysql</w:t>
            </w:r>
            <w:proofErr w:type="spellEnd"/>
            <w:r w:rsidRPr="002D134B">
              <w:rPr>
                <w:b/>
                <w:bCs/>
              </w:rPr>
              <w:t>;</w:t>
            </w:r>
            <w:proofErr w:type="gramEnd"/>
          </w:p>
          <w:p w14:paraId="3D660B65" w14:textId="508949B2" w:rsidR="006D2393" w:rsidRPr="002D134B" w:rsidRDefault="006D2393" w:rsidP="00CD7605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hd w:val="clear" w:color="auto" w:fill="FFFFFF"/>
              </w:rPr>
            </w:pPr>
            <w:proofErr w:type="spellStart"/>
            <w:r w:rsidRPr="002D134B">
              <w:rPr>
                <w:rFonts w:ascii="Consolas" w:hAnsi="Consolas" w:cs="Consolas"/>
                <w:b/>
                <w:bCs/>
                <w:color w:val="666666"/>
                <w:shd w:val="clear" w:color="auto" w:fill="FAFBFC"/>
              </w:rPr>
              <w:t>mysql</w:t>
            </w:r>
            <w:proofErr w:type="spellEnd"/>
            <w:r w:rsidRPr="002D134B">
              <w:rPr>
                <w:rFonts w:ascii="Consolas" w:hAnsi="Consolas" w:cs="Consolas"/>
                <w:b/>
                <w:bCs/>
                <w:color w:val="666666"/>
                <w:shd w:val="clear" w:color="auto" w:fill="FAFBFC"/>
              </w:rPr>
              <w:t>&gt;</w:t>
            </w:r>
            <w:r w:rsidRPr="002D134B">
              <w:rPr>
                <w:rStyle w:val="apple-converted-space"/>
                <w:rFonts w:ascii="Consolas" w:hAnsi="Consolas" w:cs="Consolas"/>
                <w:b/>
                <w:bCs/>
                <w:color w:val="666666"/>
                <w:shd w:val="clear" w:color="auto" w:fill="FAFBFC"/>
              </w:rPr>
              <w:t> </w:t>
            </w:r>
            <w:r w:rsidRPr="002D134B">
              <w:rPr>
                <w:b/>
                <w:bCs/>
              </w:rPr>
              <w:t xml:space="preserve">show tables; </w:t>
            </w:r>
            <w:r w:rsidRPr="002D134B">
              <w:rPr>
                <w:rStyle w:val="Strong"/>
                <w:rFonts w:ascii="Consolas" w:hAnsi="Consolas" w:cs="Consolas"/>
              </w:rPr>
              <w:t>(output should look like below)</w:t>
            </w:r>
          </w:p>
          <w:p w14:paraId="2DD9DB2C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>+---------------------------+</w:t>
            </w:r>
          </w:p>
          <w:p w14:paraId="19B9E09B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Tables_in_mysql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      |</w:t>
            </w:r>
          </w:p>
          <w:p w14:paraId="0AEA67F0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>+---------------------------+</w:t>
            </w:r>
          </w:p>
          <w:p w14:paraId="5DA21C8E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columns_priv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         |</w:t>
            </w:r>
          </w:p>
          <w:p w14:paraId="2F2E6088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db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                   |</w:t>
            </w:r>
          </w:p>
          <w:p w14:paraId="213A1F4B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func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                 |</w:t>
            </w:r>
          </w:p>
          <w:p w14:paraId="4DCF4A93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help_category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        |</w:t>
            </w:r>
          </w:p>
          <w:p w14:paraId="246CCA70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help_keyword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         |</w:t>
            </w:r>
          </w:p>
          <w:p w14:paraId="7C9EE6C7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help_relation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        |</w:t>
            </w:r>
          </w:p>
          <w:p w14:paraId="7708540E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help_topic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           |</w:t>
            </w:r>
          </w:p>
          <w:p w14:paraId="158D8F5B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>| host                      |</w:t>
            </w:r>
          </w:p>
          <w:p w14:paraId="72C149AE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>| proc                      |</w:t>
            </w:r>
          </w:p>
          <w:p w14:paraId="7C349E2E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procs_priv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           |</w:t>
            </w:r>
          </w:p>
          <w:p w14:paraId="09A5423A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tables_priv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          |</w:t>
            </w:r>
          </w:p>
          <w:p w14:paraId="23EA53C2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time_zone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            |</w:t>
            </w:r>
          </w:p>
          <w:p w14:paraId="6F9C0527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time_zone_leap_second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|</w:t>
            </w:r>
          </w:p>
          <w:p w14:paraId="4F7E948A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time_zone_name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       |</w:t>
            </w:r>
          </w:p>
          <w:p w14:paraId="46155736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lastRenderedPageBreak/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time_zone_transition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     |</w:t>
            </w:r>
          </w:p>
          <w:p w14:paraId="3BBF8DBB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 xml:space="preserve">| </w:t>
            </w:r>
            <w:proofErr w:type="spellStart"/>
            <w:r w:rsidRPr="002D134B">
              <w:rPr>
                <w:rFonts w:eastAsia="Times New Roman"/>
                <w:b/>
                <w:bCs/>
              </w:rPr>
              <w:t>time_zone_transition_type</w:t>
            </w:r>
            <w:proofErr w:type="spellEnd"/>
            <w:r w:rsidRPr="002D134B">
              <w:rPr>
                <w:rFonts w:eastAsia="Times New Roman"/>
                <w:b/>
                <w:bCs/>
              </w:rPr>
              <w:t xml:space="preserve"> |</w:t>
            </w:r>
          </w:p>
          <w:p w14:paraId="3EAD13FA" w14:textId="2664E35A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>| user                      |</w:t>
            </w:r>
            <w:r w:rsidR="00F255BD" w:rsidRPr="002D134B">
              <w:rPr>
                <w:rFonts w:eastAsia="Times New Roman"/>
                <w:b/>
                <w:bCs/>
              </w:rPr>
              <w:t xml:space="preserve"> </w:t>
            </w:r>
          </w:p>
          <w:p w14:paraId="10E43DE2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>+---------------------------+</w:t>
            </w:r>
          </w:p>
          <w:p w14:paraId="1F26B556" w14:textId="7777777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r w:rsidRPr="002D134B">
              <w:rPr>
                <w:rFonts w:eastAsia="Times New Roman"/>
                <w:b/>
                <w:bCs/>
              </w:rPr>
              <w:t>17 rows in set (0.00 sec)</w:t>
            </w:r>
          </w:p>
          <w:p w14:paraId="2B075A7E" w14:textId="63BD6057" w:rsidR="006D2393" w:rsidRPr="002D134B" w:rsidRDefault="006D2393" w:rsidP="00CD7605">
            <w:pPr>
              <w:ind w:left="3600"/>
              <w:rPr>
                <w:rFonts w:eastAsia="Times New Roman"/>
                <w:b/>
                <w:bCs/>
              </w:rPr>
            </w:pPr>
            <w:proofErr w:type="spellStart"/>
            <w:r w:rsidRPr="002D134B">
              <w:rPr>
                <w:rFonts w:eastAsia="Times New Roman"/>
                <w:b/>
                <w:bCs/>
              </w:rPr>
              <w:t>mysql</w:t>
            </w:r>
            <w:proofErr w:type="spellEnd"/>
            <w:r w:rsidRPr="002D134B">
              <w:rPr>
                <w:rFonts w:eastAsia="Times New Roman"/>
                <w:b/>
                <w:bCs/>
              </w:rPr>
              <w:t>&gt;</w:t>
            </w:r>
          </w:p>
          <w:p w14:paraId="7325CF21" w14:textId="0B52897B" w:rsidR="00537DDF" w:rsidRDefault="00537DDF" w:rsidP="00CD7605">
            <w:pPr>
              <w:ind w:left="3600"/>
              <w:rPr>
                <w:rFonts w:eastAsia="Times New Roman"/>
              </w:rPr>
            </w:pPr>
            <w:r w:rsidRPr="00CD7605">
              <w:rPr>
                <w:rFonts w:eastAsia="Times New Roman"/>
                <w:i/>
                <w:iCs/>
              </w:rPr>
              <w:t xml:space="preserve">The following </w:t>
            </w:r>
            <w:r w:rsidR="002D134B" w:rsidRPr="00CD7605">
              <w:rPr>
                <w:rFonts w:eastAsia="Times New Roman"/>
                <w:i/>
                <w:iCs/>
              </w:rPr>
              <w:t>screenshots</w:t>
            </w:r>
            <w:r w:rsidRPr="00CD7605">
              <w:rPr>
                <w:rFonts w:eastAsia="Times New Roman"/>
                <w:i/>
                <w:iCs/>
              </w:rPr>
              <w:t xml:space="preserve"> </w:t>
            </w:r>
            <w:r w:rsidR="002D134B" w:rsidRPr="00CD7605">
              <w:rPr>
                <w:rFonts w:eastAsia="Times New Roman"/>
                <w:i/>
                <w:iCs/>
              </w:rPr>
              <w:t xml:space="preserve">are the results of me login into the user </w:t>
            </w:r>
            <w:proofErr w:type="spellStart"/>
            <w:r w:rsidR="002D134B" w:rsidRPr="00CD7605">
              <w:rPr>
                <w:rFonts w:eastAsia="Times New Roman"/>
                <w:i/>
                <w:iCs/>
              </w:rPr>
              <w:t>bsadler</w:t>
            </w:r>
            <w:proofErr w:type="spellEnd"/>
            <w:r w:rsidR="002D134B" w:rsidRPr="00CD7605">
              <w:rPr>
                <w:rFonts w:eastAsia="Times New Roman"/>
                <w:i/>
                <w:iCs/>
              </w:rPr>
              <w:t xml:space="preserve"> that we have set up previously and </w:t>
            </w:r>
            <w:r w:rsidR="00CD7605">
              <w:rPr>
                <w:rFonts w:eastAsia="Times New Roman"/>
                <w:i/>
                <w:iCs/>
              </w:rPr>
              <w:t>executed</w:t>
            </w:r>
            <w:r w:rsidR="002D134B" w:rsidRPr="00CD7605">
              <w:rPr>
                <w:rFonts w:eastAsia="Times New Roman"/>
                <w:i/>
                <w:iCs/>
              </w:rPr>
              <w:t xml:space="preserve"> the commands that are describe above. </w:t>
            </w:r>
            <w:r w:rsidR="002D134B">
              <w:rPr>
                <w:rFonts w:eastAsia="Times New Roman"/>
                <w:noProof/>
              </w:rPr>
              <w:drawing>
                <wp:inline distT="0" distB="0" distL="0" distR="0" wp14:anchorId="1B8A03FE" wp14:editId="5BE63F82">
                  <wp:extent cx="5943600" cy="2843530"/>
                  <wp:effectExtent l="0" t="0" r="0" b="127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27CD3" w14:textId="57BEAB0B" w:rsidR="00537DDF" w:rsidRPr="006D2393" w:rsidRDefault="00762854" w:rsidP="00CD7605">
            <w:pPr>
              <w:ind w:left="3600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lastRenderedPageBreak/>
              <w:drawing>
                <wp:inline distT="0" distB="0" distL="0" distR="0" wp14:anchorId="48B4A414" wp14:editId="370B73F9">
                  <wp:extent cx="4724400" cy="5168900"/>
                  <wp:effectExtent l="0" t="0" r="0" b="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516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86D55" w14:textId="77777777" w:rsidR="006D2393" w:rsidRPr="006D2393" w:rsidRDefault="006D2393" w:rsidP="00CD7605">
            <w:pPr>
              <w:ind w:left="2160"/>
              <w:rPr>
                <w:shd w:val="clear" w:color="auto" w:fill="FFFFFF"/>
              </w:rPr>
            </w:pPr>
          </w:p>
          <w:p w14:paraId="46A580FF" w14:textId="27273412" w:rsidR="00006E8B" w:rsidRPr="006B46C2" w:rsidRDefault="00006E8B" w:rsidP="00CD7605">
            <w:pPr>
              <w:rPr>
                <w:shd w:val="clear" w:color="auto" w:fill="FFFFFF"/>
              </w:rPr>
            </w:pPr>
          </w:p>
        </w:tc>
      </w:tr>
    </w:tbl>
    <w:p w14:paraId="5F78AB30" w14:textId="77777777" w:rsidR="00424E42" w:rsidRPr="0060730E" w:rsidRDefault="00424E42" w:rsidP="00AE7B27">
      <w:pPr>
        <w:rPr>
          <w:rFonts w:ascii="Arial" w:hAnsi="Arial" w:cs="Arial"/>
          <w:sz w:val="24"/>
          <w:szCs w:val="24"/>
        </w:rPr>
      </w:pPr>
    </w:p>
    <w:sectPr w:rsidR="00424E42" w:rsidRPr="0060730E" w:rsidSect="003415E6">
      <w:footerReference w:type="default" r:id="rId23"/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72AFD" w14:textId="77777777" w:rsidR="00F508F6" w:rsidRDefault="00F508F6" w:rsidP="00777F37">
      <w:pPr>
        <w:spacing w:after="0" w:line="240" w:lineRule="auto"/>
      </w:pPr>
      <w:r>
        <w:separator/>
      </w:r>
    </w:p>
  </w:endnote>
  <w:endnote w:type="continuationSeparator" w:id="0">
    <w:p w14:paraId="413C4B66" w14:textId="77777777" w:rsidR="00F508F6" w:rsidRDefault="00F508F6" w:rsidP="00777F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E2C8F" w14:textId="69E3DDCE" w:rsidR="00E5073E" w:rsidRDefault="00E5073E">
    <w:pPr>
      <w:pStyle w:val="Footer"/>
    </w:pPr>
    <w:r w:rsidRPr="00837159">
      <w:rPr>
        <w:rFonts w:ascii="Arial" w:hAnsi="Arial" w:cs="Arial"/>
        <w:sz w:val="20"/>
        <w:szCs w:val="20"/>
      </w:rPr>
      <w:t>Copyright ©</w:t>
    </w:r>
    <w:r>
      <w:t xml:space="preserve"> </w:t>
    </w:r>
    <w:sdt>
      <w:sdtPr>
        <w:rPr>
          <w:rFonts w:ascii="Arial" w:hAnsi="Arial" w:cs="Arial"/>
          <w:sz w:val="20"/>
          <w:szCs w:val="20"/>
        </w:rPr>
        <w:alias w:val="Year"/>
        <w:tag w:val="Year"/>
        <w:id w:val="-220678605"/>
        <w:text/>
      </w:sdtPr>
      <w:sdtEndPr>
        <w:rPr>
          <w:rFonts w:asciiTheme="minorHAnsi" w:hAnsiTheme="minorHAnsi" w:cstheme="minorBidi"/>
          <w:sz w:val="22"/>
          <w:szCs w:val="22"/>
        </w:rPr>
      </w:sdtEndPr>
      <w:sdtContent>
        <w:r>
          <w:rPr>
            <w:rStyle w:val="JDField"/>
            <w:rFonts w:ascii="Arial" w:hAnsi="Arial"/>
          </w:rPr>
          <w:t>2015</w:t>
        </w:r>
      </w:sdtContent>
    </w:sdt>
    <w:r>
      <w:t xml:space="preserve"> </w:t>
    </w:r>
    <w:r w:rsidRPr="00837159">
      <w:rPr>
        <w:rFonts w:ascii="Arial" w:hAnsi="Arial" w:cs="Arial"/>
        <w:sz w:val="20"/>
        <w:szCs w:val="20"/>
      </w:rPr>
      <w:t>Lambton College. All rights reserved.</w:t>
    </w:r>
    <w:r>
      <w:tab/>
    </w:r>
    <w:r w:rsidRPr="00837159">
      <w:rPr>
        <w:rFonts w:ascii="Arial" w:hAnsi="Arial" w:cs="Arial"/>
        <w:sz w:val="20"/>
        <w:szCs w:val="20"/>
      </w:rPr>
      <w:fldChar w:fldCharType="begin"/>
    </w:r>
    <w:r w:rsidRPr="00837159">
      <w:rPr>
        <w:rFonts w:ascii="Arial" w:hAnsi="Arial" w:cs="Arial"/>
        <w:sz w:val="20"/>
        <w:szCs w:val="20"/>
      </w:rPr>
      <w:instrText xml:space="preserve"> PAGE   \* MERGEFORMAT </w:instrText>
    </w:r>
    <w:r w:rsidRPr="00837159">
      <w:rPr>
        <w:rFonts w:ascii="Arial" w:hAnsi="Arial" w:cs="Arial"/>
        <w:sz w:val="20"/>
        <w:szCs w:val="20"/>
      </w:rPr>
      <w:fldChar w:fldCharType="separate"/>
    </w:r>
    <w:r w:rsidR="00AE7B27">
      <w:rPr>
        <w:rFonts w:ascii="Arial" w:hAnsi="Arial" w:cs="Arial"/>
        <w:noProof/>
        <w:sz w:val="20"/>
        <w:szCs w:val="20"/>
      </w:rPr>
      <w:t>2</w:t>
    </w:r>
    <w:r w:rsidRPr="00837159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BBEFB" w14:textId="77777777" w:rsidR="00F508F6" w:rsidRDefault="00F508F6" w:rsidP="00777F37">
      <w:pPr>
        <w:spacing w:after="0" w:line="240" w:lineRule="auto"/>
      </w:pPr>
      <w:r>
        <w:separator/>
      </w:r>
    </w:p>
  </w:footnote>
  <w:footnote w:type="continuationSeparator" w:id="0">
    <w:p w14:paraId="5E4668AC" w14:textId="77777777" w:rsidR="00F508F6" w:rsidRDefault="00F508F6" w:rsidP="00777F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7252"/>
    <w:multiLevelType w:val="hybridMultilevel"/>
    <w:tmpl w:val="909EA7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A56AB4"/>
    <w:multiLevelType w:val="hybridMultilevel"/>
    <w:tmpl w:val="8D86EEEE"/>
    <w:lvl w:ilvl="0" w:tplc="CD4EAF48">
      <w:start w:val="1"/>
      <w:numFmt w:val="decimal"/>
      <w:pStyle w:val="JDNumberedHeadings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8774A0"/>
    <w:multiLevelType w:val="hybridMultilevel"/>
    <w:tmpl w:val="02889A10"/>
    <w:lvl w:ilvl="0" w:tplc="F01C278A">
      <w:start w:val="1"/>
      <w:numFmt w:val="decimal"/>
      <w:pStyle w:val="JDBTFieldNumb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A52F30"/>
    <w:multiLevelType w:val="hybridMultilevel"/>
    <w:tmpl w:val="0390F6E6"/>
    <w:lvl w:ilvl="0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10090019">
      <w:start w:val="1"/>
      <w:numFmt w:val="lowerLetter"/>
      <w:lvlText w:val="%2."/>
      <w:lvlJc w:val="left"/>
      <w:pPr>
        <w:ind w:left="3600" w:hanging="360"/>
      </w:pPr>
    </w:lvl>
    <w:lvl w:ilvl="2" w:tplc="1009001B" w:tentative="1">
      <w:start w:val="1"/>
      <w:numFmt w:val="lowerRoman"/>
      <w:lvlText w:val="%3."/>
      <w:lvlJc w:val="right"/>
      <w:pPr>
        <w:ind w:left="4320" w:hanging="180"/>
      </w:pPr>
    </w:lvl>
    <w:lvl w:ilvl="3" w:tplc="1009000F" w:tentative="1">
      <w:start w:val="1"/>
      <w:numFmt w:val="decimal"/>
      <w:lvlText w:val="%4."/>
      <w:lvlJc w:val="left"/>
      <w:pPr>
        <w:ind w:left="5040" w:hanging="360"/>
      </w:pPr>
    </w:lvl>
    <w:lvl w:ilvl="4" w:tplc="10090019" w:tentative="1">
      <w:start w:val="1"/>
      <w:numFmt w:val="lowerLetter"/>
      <w:lvlText w:val="%5."/>
      <w:lvlJc w:val="left"/>
      <w:pPr>
        <w:ind w:left="5760" w:hanging="360"/>
      </w:pPr>
    </w:lvl>
    <w:lvl w:ilvl="5" w:tplc="1009001B" w:tentative="1">
      <w:start w:val="1"/>
      <w:numFmt w:val="lowerRoman"/>
      <w:lvlText w:val="%6."/>
      <w:lvlJc w:val="right"/>
      <w:pPr>
        <w:ind w:left="6480" w:hanging="180"/>
      </w:pPr>
    </w:lvl>
    <w:lvl w:ilvl="6" w:tplc="1009000F" w:tentative="1">
      <w:start w:val="1"/>
      <w:numFmt w:val="decimal"/>
      <w:lvlText w:val="%7."/>
      <w:lvlJc w:val="left"/>
      <w:pPr>
        <w:ind w:left="7200" w:hanging="360"/>
      </w:pPr>
    </w:lvl>
    <w:lvl w:ilvl="7" w:tplc="10090019" w:tentative="1">
      <w:start w:val="1"/>
      <w:numFmt w:val="lowerLetter"/>
      <w:lvlText w:val="%8."/>
      <w:lvlJc w:val="left"/>
      <w:pPr>
        <w:ind w:left="7920" w:hanging="360"/>
      </w:pPr>
    </w:lvl>
    <w:lvl w:ilvl="8" w:tplc="10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8CE"/>
    <w:rsid w:val="00005EC5"/>
    <w:rsid w:val="00006760"/>
    <w:rsid w:val="00006E8B"/>
    <w:rsid w:val="00020A46"/>
    <w:rsid w:val="00036AE6"/>
    <w:rsid w:val="00057D87"/>
    <w:rsid w:val="00061C09"/>
    <w:rsid w:val="000724B6"/>
    <w:rsid w:val="00073E0A"/>
    <w:rsid w:val="00074296"/>
    <w:rsid w:val="00074692"/>
    <w:rsid w:val="000866E1"/>
    <w:rsid w:val="000877CC"/>
    <w:rsid w:val="000B3963"/>
    <w:rsid w:val="000B5940"/>
    <w:rsid w:val="000C25EB"/>
    <w:rsid w:val="000D2C2F"/>
    <w:rsid w:val="000E0911"/>
    <w:rsid w:val="000E1D3B"/>
    <w:rsid w:val="000E23BD"/>
    <w:rsid w:val="000F52DB"/>
    <w:rsid w:val="000F5BEC"/>
    <w:rsid w:val="000F5E2B"/>
    <w:rsid w:val="000F5F63"/>
    <w:rsid w:val="00101EAC"/>
    <w:rsid w:val="001036F7"/>
    <w:rsid w:val="00104906"/>
    <w:rsid w:val="001053B2"/>
    <w:rsid w:val="00123BAB"/>
    <w:rsid w:val="0012485B"/>
    <w:rsid w:val="001274D1"/>
    <w:rsid w:val="00133B5F"/>
    <w:rsid w:val="00133E6B"/>
    <w:rsid w:val="001365B3"/>
    <w:rsid w:val="00136A98"/>
    <w:rsid w:val="00137A97"/>
    <w:rsid w:val="001519A9"/>
    <w:rsid w:val="0017013E"/>
    <w:rsid w:val="00180B62"/>
    <w:rsid w:val="00186C9C"/>
    <w:rsid w:val="00190B57"/>
    <w:rsid w:val="0019529F"/>
    <w:rsid w:val="00197167"/>
    <w:rsid w:val="00197CD7"/>
    <w:rsid w:val="001A1A1B"/>
    <w:rsid w:val="001B2AD0"/>
    <w:rsid w:val="001C6643"/>
    <w:rsid w:val="001C710A"/>
    <w:rsid w:val="001D633A"/>
    <w:rsid w:val="001E0F02"/>
    <w:rsid w:val="001E1732"/>
    <w:rsid w:val="001F1C90"/>
    <w:rsid w:val="001F5DDE"/>
    <w:rsid w:val="00202C2E"/>
    <w:rsid w:val="002108CE"/>
    <w:rsid w:val="00215A62"/>
    <w:rsid w:val="00224011"/>
    <w:rsid w:val="00234DDC"/>
    <w:rsid w:val="002445B7"/>
    <w:rsid w:val="002501E3"/>
    <w:rsid w:val="00257A62"/>
    <w:rsid w:val="00257F93"/>
    <w:rsid w:val="002759BF"/>
    <w:rsid w:val="0027709D"/>
    <w:rsid w:val="002909F5"/>
    <w:rsid w:val="0029135F"/>
    <w:rsid w:val="002969BD"/>
    <w:rsid w:val="002A195C"/>
    <w:rsid w:val="002C56DD"/>
    <w:rsid w:val="002D134B"/>
    <w:rsid w:val="002D18B0"/>
    <w:rsid w:val="002E42DD"/>
    <w:rsid w:val="002E4E92"/>
    <w:rsid w:val="00301A33"/>
    <w:rsid w:val="003048E7"/>
    <w:rsid w:val="0032182F"/>
    <w:rsid w:val="00321A26"/>
    <w:rsid w:val="00323626"/>
    <w:rsid w:val="00326213"/>
    <w:rsid w:val="0033013A"/>
    <w:rsid w:val="00335584"/>
    <w:rsid w:val="003359AD"/>
    <w:rsid w:val="003415E6"/>
    <w:rsid w:val="00352BE4"/>
    <w:rsid w:val="003606C8"/>
    <w:rsid w:val="0036531D"/>
    <w:rsid w:val="003660B0"/>
    <w:rsid w:val="003723FD"/>
    <w:rsid w:val="00381DCD"/>
    <w:rsid w:val="003826BA"/>
    <w:rsid w:val="003851BB"/>
    <w:rsid w:val="00392E29"/>
    <w:rsid w:val="003B67DC"/>
    <w:rsid w:val="003B6EB9"/>
    <w:rsid w:val="003B7115"/>
    <w:rsid w:val="003B7A7E"/>
    <w:rsid w:val="003C336E"/>
    <w:rsid w:val="003D05C7"/>
    <w:rsid w:val="003D1813"/>
    <w:rsid w:val="003D5B29"/>
    <w:rsid w:val="003E1E0E"/>
    <w:rsid w:val="003E2918"/>
    <w:rsid w:val="003E41D7"/>
    <w:rsid w:val="003E4C8B"/>
    <w:rsid w:val="003E576B"/>
    <w:rsid w:val="004032AC"/>
    <w:rsid w:val="0040508C"/>
    <w:rsid w:val="004123B1"/>
    <w:rsid w:val="00415CA2"/>
    <w:rsid w:val="00416FED"/>
    <w:rsid w:val="004210BB"/>
    <w:rsid w:val="00424E42"/>
    <w:rsid w:val="00435993"/>
    <w:rsid w:val="004379FC"/>
    <w:rsid w:val="00440932"/>
    <w:rsid w:val="004452D6"/>
    <w:rsid w:val="004500C1"/>
    <w:rsid w:val="00455CEE"/>
    <w:rsid w:val="00463A17"/>
    <w:rsid w:val="00477FDF"/>
    <w:rsid w:val="004A4F47"/>
    <w:rsid w:val="004C2177"/>
    <w:rsid w:val="004C30E1"/>
    <w:rsid w:val="004D65C4"/>
    <w:rsid w:val="004E2F16"/>
    <w:rsid w:val="004F6A54"/>
    <w:rsid w:val="004F6C19"/>
    <w:rsid w:val="0050495C"/>
    <w:rsid w:val="005078F1"/>
    <w:rsid w:val="0051499C"/>
    <w:rsid w:val="00516FD0"/>
    <w:rsid w:val="005300FD"/>
    <w:rsid w:val="005305D6"/>
    <w:rsid w:val="00537DDF"/>
    <w:rsid w:val="00543D4A"/>
    <w:rsid w:val="00551E16"/>
    <w:rsid w:val="00564ECF"/>
    <w:rsid w:val="00572394"/>
    <w:rsid w:val="0057432D"/>
    <w:rsid w:val="0059375A"/>
    <w:rsid w:val="00596047"/>
    <w:rsid w:val="005A36DC"/>
    <w:rsid w:val="005A765C"/>
    <w:rsid w:val="005B6649"/>
    <w:rsid w:val="005C5252"/>
    <w:rsid w:val="005D383D"/>
    <w:rsid w:val="005E14F2"/>
    <w:rsid w:val="005E3EA4"/>
    <w:rsid w:val="005F0196"/>
    <w:rsid w:val="005F4850"/>
    <w:rsid w:val="006018A8"/>
    <w:rsid w:val="0060730E"/>
    <w:rsid w:val="00612D3A"/>
    <w:rsid w:val="00665020"/>
    <w:rsid w:val="006709AB"/>
    <w:rsid w:val="00672FB8"/>
    <w:rsid w:val="0067752A"/>
    <w:rsid w:val="00677C31"/>
    <w:rsid w:val="006812F5"/>
    <w:rsid w:val="00681D1A"/>
    <w:rsid w:val="0068220A"/>
    <w:rsid w:val="00683AD7"/>
    <w:rsid w:val="00685A58"/>
    <w:rsid w:val="00686DE0"/>
    <w:rsid w:val="00692EBC"/>
    <w:rsid w:val="006A3A09"/>
    <w:rsid w:val="006A68EE"/>
    <w:rsid w:val="006B29CA"/>
    <w:rsid w:val="006B46C2"/>
    <w:rsid w:val="006B5339"/>
    <w:rsid w:val="006C1A65"/>
    <w:rsid w:val="006C5E57"/>
    <w:rsid w:val="006D2393"/>
    <w:rsid w:val="006D6C6F"/>
    <w:rsid w:val="006F54CB"/>
    <w:rsid w:val="006F5702"/>
    <w:rsid w:val="006F6073"/>
    <w:rsid w:val="006F6ADF"/>
    <w:rsid w:val="00701DDC"/>
    <w:rsid w:val="0071275C"/>
    <w:rsid w:val="00726D46"/>
    <w:rsid w:val="0073175E"/>
    <w:rsid w:val="00737CCB"/>
    <w:rsid w:val="007448D5"/>
    <w:rsid w:val="00746755"/>
    <w:rsid w:val="00760B03"/>
    <w:rsid w:val="00761C1F"/>
    <w:rsid w:val="00762854"/>
    <w:rsid w:val="00777F37"/>
    <w:rsid w:val="007802D2"/>
    <w:rsid w:val="007A15CA"/>
    <w:rsid w:val="007A18CB"/>
    <w:rsid w:val="007B0533"/>
    <w:rsid w:val="007B3263"/>
    <w:rsid w:val="007B6DB0"/>
    <w:rsid w:val="007C1811"/>
    <w:rsid w:val="007D019D"/>
    <w:rsid w:val="007E0E85"/>
    <w:rsid w:val="007E3167"/>
    <w:rsid w:val="007E3177"/>
    <w:rsid w:val="007F78E8"/>
    <w:rsid w:val="008127FC"/>
    <w:rsid w:val="00835D6C"/>
    <w:rsid w:val="008368E3"/>
    <w:rsid w:val="00837159"/>
    <w:rsid w:val="00837FBB"/>
    <w:rsid w:val="00843F93"/>
    <w:rsid w:val="00850EA6"/>
    <w:rsid w:val="00852B1C"/>
    <w:rsid w:val="00853142"/>
    <w:rsid w:val="00877F35"/>
    <w:rsid w:val="008809F5"/>
    <w:rsid w:val="00886182"/>
    <w:rsid w:val="008937EE"/>
    <w:rsid w:val="008A2144"/>
    <w:rsid w:val="008A450C"/>
    <w:rsid w:val="008B6F9F"/>
    <w:rsid w:val="008C66B7"/>
    <w:rsid w:val="008D118D"/>
    <w:rsid w:val="008D5E4B"/>
    <w:rsid w:val="008E0B0B"/>
    <w:rsid w:val="008F508A"/>
    <w:rsid w:val="008F5111"/>
    <w:rsid w:val="00901D2E"/>
    <w:rsid w:val="00905649"/>
    <w:rsid w:val="00907EA2"/>
    <w:rsid w:val="00911930"/>
    <w:rsid w:val="009122C2"/>
    <w:rsid w:val="00922012"/>
    <w:rsid w:val="00925459"/>
    <w:rsid w:val="00932086"/>
    <w:rsid w:val="00947E0D"/>
    <w:rsid w:val="00950822"/>
    <w:rsid w:val="00956A18"/>
    <w:rsid w:val="00972AB5"/>
    <w:rsid w:val="00984E5C"/>
    <w:rsid w:val="009940FB"/>
    <w:rsid w:val="009A5540"/>
    <w:rsid w:val="009B08C9"/>
    <w:rsid w:val="009B1466"/>
    <w:rsid w:val="009B582D"/>
    <w:rsid w:val="009D2695"/>
    <w:rsid w:val="009D6792"/>
    <w:rsid w:val="009E713C"/>
    <w:rsid w:val="009F33F1"/>
    <w:rsid w:val="009F35A1"/>
    <w:rsid w:val="009F4468"/>
    <w:rsid w:val="00A0428B"/>
    <w:rsid w:val="00A15CC9"/>
    <w:rsid w:val="00A174E8"/>
    <w:rsid w:val="00A24125"/>
    <w:rsid w:val="00A268AF"/>
    <w:rsid w:val="00A3185C"/>
    <w:rsid w:val="00A806C0"/>
    <w:rsid w:val="00A91751"/>
    <w:rsid w:val="00A9336E"/>
    <w:rsid w:val="00A9577E"/>
    <w:rsid w:val="00A95DEB"/>
    <w:rsid w:val="00AA2424"/>
    <w:rsid w:val="00AC23E0"/>
    <w:rsid w:val="00AC37A4"/>
    <w:rsid w:val="00AC4210"/>
    <w:rsid w:val="00AC6BF9"/>
    <w:rsid w:val="00AC718A"/>
    <w:rsid w:val="00AD1E62"/>
    <w:rsid w:val="00AD5695"/>
    <w:rsid w:val="00AE402C"/>
    <w:rsid w:val="00AE57BE"/>
    <w:rsid w:val="00AE6327"/>
    <w:rsid w:val="00AE7B27"/>
    <w:rsid w:val="00AF321C"/>
    <w:rsid w:val="00B1368C"/>
    <w:rsid w:val="00B16CEC"/>
    <w:rsid w:val="00B17C63"/>
    <w:rsid w:val="00B20199"/>
    <w:rsid w:val="00B4153A"/>
    <w:rsid w:val="00B44E5C"/>
    <w:rsid w:val="00B527C4"/>
    <w:rsid w:val="00B6178F"/>
    <w:rsid w:val="00B64E04"/>
    <w:rsid w:val="00B65AE5"/>
    <w:rsid w:val="00B66ABB"/>
    <w:rsid w:val="00B75631"/>
    <w:rsid w:val="00B760D0"/>
    <w:rsid w:val="00B77F41"/>
    <w:rsid w:val="00B85B0C"/>
    <w:rsid w:val="00BA7E6A"/>
    <w:rsid w:val="00BB37DE"/>
    <w:rsid w:val="00BC6705"/>
    <w:rsid w:val="00BD2418"/>
    <w:rsid w:val="00BD286B"/>
    <w:rsid w:val="00BD41E2"/>
    <w:rsid w:val="00BD4366"/>
    <w:rsid w:val="00BD7284"/>
    <w:rsid w:val="00BF4035"/>
    <w:rsid w:val="00C0412B"/>
    <w:rsid w:val="00C1305B"/>
    <w:rsid w:val="00C15F64"/>
    <w:rsid w:val="00C1781E"/>
    <w:rsid w:val="00C24DB9"/>
    <w:rsid w:val="00C26D22"/>
    <w:rsid w:val="00C43080"/>
    <w:rsid w:val="00C54923"/>
    <w:rsid w:val="00C54FC1"/>
    <w:rsid w:val="00C61750"/>
    <w:rsid w:val="00C63974"/>
    <w:rsid w:val="00C95020"/>
    <w:rsid w:val="00CA77B2"/>
    <w:rsid w:val="00CC3979"/>
    <w:rsid w:val="00CC4EBC"/>
    <w:rsid w:val="00CD457D"/>
    <w:rsid w:val="00CD7605"/>
    <w:rsid w:val="00CE2775"/>
    <w:rsid w:val="00CF5721"/>
    <w:rsid w:val="00CF7287"/>
    <w:rsid w:val="00D03635"/>
    <w:rsid w:val="00D104A4"/>
    <w:rsid w:val="00D12F34"/>
    <w:rsid w:val="00D17416"/>
    <w:rsid w:val="00D233CF"/>
    <w:rsid w:val="00D26BEA"/>
    <w:rsid w:val="00D30392"/>
    <w:rsid w:val="00D33388"/>
    <w:rsid w:val="00D336A4"/>
    <w:rsid w:val="00D41943"/>
    <w:rsid w:val="00D46E40"/>
    <w:rsid w:val="00D54906"/>
    <w:rsid w:val="00D5561C"/>
    <w:rsid w:val="00D5637C"/>
    <w:rsid w:val="00D62D95"/>
    <w:rsid w:val="00D73085"/>
    <w:rsid w:val="00D869BF"/>
    <w:rsid w:val="00D90DEF"/>
    <w:rsid w:val="00D95F25"/>
    <w:rsid w:val="00D97253"/>
    <w:rsid w:val="00DA480E"/>
    <w:rsid w:val="00DB4603"/>
    <w:rsid w:val="00DB61E4"/>
    <w:rsid w:val="00DC5FEA"/>
    <w:rsid w:val="00DD7246"/>
    <w:rsid w:val="00DE0232"/>
    <w:rsid w:val="00DE05C4"/>
    <w:rsid w:val="00DE1DA2"/>
    <w:rsid w:val="00DE6A08"/>
    <w:rsid w:val="00E00BD5"/>
    <w:rsid w:val="00E06A1F"/>
    <w:rsid w:val="00E072E0"/>
    <w:rsid w:val="00E11C8C"/>
    <w:rsid w:val="00E126F7"/>
    <w:rsid w:val="00E16E20"/>
    <w:rsid w:val="00E21E28"/>
    <w:rsid w:val="00E22057"/>
    <w:rsid w:val="00E2749A"/>
    <w:rsid w:val="00E306D9"/>
    <w:rsid w:val="00E36166"/>
    <w:rsid w:val="00E371A0"/>
    <w:rsid w:val="00E5073E"/>
    <w:rsid w:val="00E57D11"/>
    <w:rsid w:val="00E60F3D"/>
    <w:rsid w:val="00E65662"/>
    <w:rsid w:val="00E75C4A"/>
    <w:rsid w:val="00E86177"/>
    <w:rsid w:val="00E86ADA"/>
    <w:rsid w:val="00E90E03"/>
    <w:rsid w:val="00E94800"/>
    <w:rsid w:val="00EB53EF"/>
    <w:rsid w:val="00EB7509"/>
    <w:rsid w:val="00EC3CBE"/>
    <w:rsid w:val="00ED7D8D"/>
    <w:rsid w:val="00EE16CA"/>
    <w:rsid w:val="00EF1264"/>
    <w:rsid w:val="00F000A3"/>
    <w:rsid w:val="00F06F3B"/>
    <w:rsid w:val="00F1116C"/>
    <w:rsid w:val="00F11354"/>
    <w:rsid w:val="00F1241F"/>
    <w:rsid w:val="00F244F1"/>
    <w:rsid w:val="00F255BD"/>
    <w:rsid w:val="00F27E97"/>
    <w:rsid w:val="00F32764"/>
    <w:rsid w:val="00F331D2"/>
    <w:rsid w:val="00F332A6"/>
    <w:rsid w:val="00F374AC"/>
    <w:rsid w:val="00F3750B"/>
    <w:rsid w:val="00F508F6"/>
    <w:rsid w:val="00F52B41"/>
    <w:rsid w:val="00F5671D"/>
    <w:rsid w:val="00F7462F"/>
    <w:rsid w:val="00F8380E"/>
    <w:rsid w:val="00F871D6"/>
    <w:rsid w:val="00FB61E6"/>
    <w:rsid w:val="00FE36BC"/>
    <w:rsid w:val="00FE5372"/>
    <w:rsid w:val="00FF570A"/>
    <w:rsid w:val="00FF577A"/>
    <w:rsid w:val="00FF7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6E859"/>
  <w15:docId w15:val="{F8FD31D4-2D93-4160-8495-73F6944C4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549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F78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7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78E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D18B0"/>
    <w:rPr>
      <w:color w:val="808080"/>
    </w:rPr>
  </w:style>
  <w:style w:type="paragraph" w:customStyle="1" w:styleId="JD-School">
    <w:name w:val="JD-School"/>
    <w:basedOn w:val="Normal"/>
    <w:link w:val="JD-SchoolChar"/>
    <w:rsid w:val="005C5252"/>
    <w:pPr>
      <w:jc w:val="center"/>
    </w:pPr>
    <w:rPr>
      <w:rFonts w:ascii="Arial" w:hAnsi="Arial"/>
      <w:sz w:val="28"/>
    </w:rPr>
  </w:style>
  <w:style w:type="character" w:customStyle="1" w:styleId="JD-SchoolChar">
    <w:name w:val="JD-School Char"/>
    <w:basedOn w:val="DefaultParagraphFont"/>
    <w:link w:val="JD-School"/>
    <w:rsid w:val="005C5252"/>
    <w:rPr>
      <w:rFonts w:ascii="Arial" w:hAnsi="Arial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BA7E6A"/>
    <w:pPr>
      <w:ind w:left="720"/>
      <w:contextualSpacing/>
    </w:pPr>
  </w:style>
  <w:style w:type="paragraph" w:customStyle="1" w:styleId="JDNumberedHeadings">
    <w:name w:val="JD Numbered Headings"/>
    <w:basedOn w:val="ListParagraph"/>
    <w:link w:val="JDNumberedHeadingsChar"/>
    <w:qFormat/>
    <w:rsid w:val="006A68EE"/>
    <w:pPr>
      <w:numPr>
        <w:numId w:val="1"/>
      </w:numPr>
      <w:spacing w:before="120" w:after="120" w:line="240" w:lineRule="auto"/>
      <w:contextualSpacing w:val="0"/>
    </w:pPr>
    <w:rPr>
      <w:rFonts w:ascii="Arial" w:hAnsi="Arial" w:cs="Arial"/>
      <w:b/>
      <w:sz w:val="24"/>
      <w:szCs w:val="24"/>
    </w:rPr>
  </w:style>
  <w:style w:type="paragraph" w:customStyle="1" w:styleId="JDBodyText">
    <w:name w:val="JD Body Text"/>
    <w:basedOn w:val="Normal"/>
    <w:link w:val="JDBodyTextChar"/>
    <w:qFormat/>
    <w:rsid w:val="003826BA"/>
    <w:pPr>
      <w:spacing w:after="240" w:line="240" w:lineRule="auto"/>
    </w:pPr>
    <w:rPr>
      <w:rFonts w:ascii="Arial" w:hAnsi="Arial" w:cs="Arial"/>
      <w:sz w:val="28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3A17"/>
  </w:style>
  <w:style w:type="character" w:customStyle="1" w:styleId="JDNumberedHeadingsChar">
    <w:name w:val="JD Numbered Headings Char"/>
    <w:basedOn w:val="ListParagraphChar"/>
    <w:link w:val="JDNumberedHeadings"/>
    <w:rsid w:val="006A68EE"/>
    <w:rPr>
      <w:rFonts w:ascii="Arial" w:hAnsi="Arial" w:cs="Arial"/>
      <w:b/>
      <w:sz w:val="24"/>
      <w:szCs w:val="24"/>
    </w:rPr>
  </w:style>
  <w:style w:type="paragraph" w:customStyle="1" w:styleId="JDBodyTextNumber">
    <w:name w:val="JD Body Text Number"/>
    <w:basedOn w:val="JDBodyText"/>
    <w:link w:val="JDBodyTextNumberChar"/>
    <w:qFormat/>
    <w:rsid w:val="00B16CEC"/>
    <w:rPr>
      <w:i/>
    </w:rPr>
  </w:style>
  <w:style w:type="character" w:customStyle="1" w:styleId="JDBodyTextChar">
    <w:name w:val="JD Body Text Char"/>
    <w:basedOn w:val="DefaultParagraphFont"/>
    <w:link w:val="JDBodyText"/>
    <w:rsid w:val="003826BA"/>
    <w:rPr>
      <w:rFonts w:ascii="Arial" w:hAnsi="Arial" w:cs="Arial"/>
      <w:sz w:val="28"/>
      <w:szCs w:val="24"/>
    </w:rPr>
  </w:style>
  <w:style w:type="paragraph" w:styleId="BodyText2">
    <w:name w:val="Body Text 2"/>
    <w:basedOn w:val="Normal"/>
    <w:link w:val="BodyText2Char"/>
    <w:rsid w:val="001D633A"/>
    <w:pPr>
      <w:spacing w:after="120" w:line="48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JDBodyTextNumberChar">
    <w:name w:val="JD Body Text Number Char"/>
    <w:basedOn w:val="JDBodyTextChar"/>
    <w:link w:val="JDBodyTextNumber"/>
    <w:rsid w:val="00B16CEC"/>
    <w:rPr>
      <w:rFonts w:ascii="Arial" w:hAnsi="Arial" w:cs="Arial"/>
      <w:i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sid w:val="001D633A"/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JDHeading">
    <w:name w:val="JD Heading"/>
    <w:basedOn w:val="Normal"/>
    <w:link w:val="JDHeadingChar"/>
    <w:qFormat/>
    <w:rsid w:val="003826BA"/>
    <w:pPr>
      <w:spacing w:after="0" w:line="240" w:lineRule="auto"/>
    </w:pPr>
    <w:rPr>
      <w:rFonts w:ascii="Arial" w:hAnsi="Arial" w:cs="Arial"/>
      <w:b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77F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JDHeadingChar">
    <w:name w:val="JD Heading Char"/>
    <w:basedOn w:val="DefaultParagraphFont"/>
    <w:link w:val="JDHeading"/>
    <w:rsid w:val="003826BA"/>
    <w:rPr>
      <w:rFonts w:ascii="Arial" w:hAnsi="Arial" w:cs="Arial"/>
      <w:b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777F37"/>
  </w:style>
  <w:style w:type="paragraph" w:styleId="Footer">
    <w:name w:val="footer"/>
    <w:basedOn w:val="Normal"/>
    <w:link w:val="FooterChar"/>
    <w:uiPriority w:val="99"/>
    <w:unhideWhenUsed/>
    <w:rsid w:val="00777F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F37"/>
  </w:style>
  <w:style w:type="paragraph" w:customStyle="1" w:styleId="JDHeading12pt">
    <w:name w:val="JD Heading 12 pt"/>
    <w:basedOn w:val="JDHeading"/>
    <w:link w:val="JDHeading12ptChar"/>
    <w:qFormat/>
    <w:rsid w:val="00E00BD5"/>
    <w:rPr>
      <w:sz w:val="24"/>
    </w:rPr>
  </w:style>
  <w:style w:type="character" w:customStyle="1" w:styleId="JDHeading12ptChar">
    <w:name w:val="JD Heading 12 pt Char"/>
    <w:basedOn w:val="JDHeadingChar"/>
    <w:link w:val="JDHeading12pt"/>
    <w:rsid w:val="00E00BD5"/>
    <w:rPr>
      <w:rFonts w:ascii="Arial" w:hAnsi="Arial" w:cs="Arial"/>
      <w:b/>
      <w:sz w:val="24"/>
      <w:szCs w:val="28"/>
    </w:rPr>
  </w:style>
  <w:style w:type="paragraph" w:customStyle="1" w:styleId="JDBodyTextItalics">
    <w:name w:val="JD Body Text Italics"/>
    <w:basedOn w:val="JDBodyText"/>
    <w:qFormat/>
    <w:rsid w:val="00B16CEC"/>
    <w:rPr>
      <w:i/>
    </w:rPr>
  </w:style>
  <w:style w:type="character" w:styleId="Hyperlink">
    <w:name w:val="Hyperlink"/>
    <w:rsid w:val="002E4E92"/>
    <w:rPr>
      <w:color w:val="0000FF"/>
      <w:u w:val="single"/>
    </w:rPr>
  </w:style>
  <w:style w:type="character" w:customStyle="1" w:styleId="JDField">
    <w:name w:val="JD Field"/>
    <w:basedOn w:val="JDHeadingChar"/>
    <w:uiPriority w:val="1"/>
    <w:qFormat/>
    <w:rsid w:val="005D383D"/>
    <w:rPr>
      <w:rFonts w:ascii="Times New Roman" w:hAnsi="Times New Roman" w:cs="Arial"/>
      <w:b w:val="0"/>
      <w:i/>
      <w:sz w:val="20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336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36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36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36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36A4"/>
    <w:rPr>
      <w:b/>
      <w:bCs/>
      <w:sz w:val="20"/>
      <w:szCs w:val="20"/>
    </w:rPr>
  </w:style>
  <w:style w:type="paragraph" w:customStyle="1" w:styleId="JDBTFieldNumber">
    <w:name w:val="JDBTFieldNumber"/>
    <w:basedOn w:val="Normal"/>
    <w:qFormat/>
    <w:rsid w:val="00123BAB"/>
    <w:pPr>
      <w:numPr>
        <w:numId w:val="2"/>
      </w:numPr>
      <w:spacing w:after="0" w:line="240" w:lineRule="auto"/>
    </w:pPr>
    <w:rPr>
      <w:rFonts w:ascii="Arial" w:hAnsi="Arial"/>
      <w:sz w:val="24"/>
    </w:rPr>
  </w:style>
  <w:style w:type="paragraph" w:customStyle="1" w:styleId="Default">
    <w:name w:val="Default"/>
    <w:rsid w:val="0040508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5300FD"/>
  </w:style>
  <w:style w:type="paragraph" w:customStyle="1" w:styleId="paragraph">
    <w:name w:val="paragraph"/>
    <w:basedOn w:val="Normal"/>
    <w:rsid w:val="005300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5300FD"/>
  </w:style>
  <w:style w:type="paragraph" w:styleId="NormalWeb">
    <w:name w:val="Normal (Web)"/>
    <w:basedOn w:val="Normal"/>
    <w:uiPriority w:val="99"/>
    <w:unhideWhenUsed/>
    <w:rsid w:val="00F332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C15F64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4032AC"/>
    <w:rPr>
      <w:b/>
      <w:bCs/>
    </w:rPr>
  </w:style>
  <w:style w:type="character" w:customStyle="1" w:styleId="apple-converted-space">
    <w:name w:val="apple-converted-space"/>
    <w:basedOn w:val="DefaultParagraphFont"/>
    <w:rsid w:val="004032AC"/>
  </w:style>
  <w:style w:type="character" w:customStyle="1" w:styleId="Heading3Char">
    <w:name w:val="Heading 3 Char"/>
    <w:basedOn w:val="DefaultParagraphFont"/>
    <w:link w:val="Heading3"/>
    <w:uiPriority w:val="9"/>
    <w:rsid w:val="00D5490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ermtext">
    <w:name w:val="termtext"/>
    <w:basedOn w:val="DefaultParagraphFont"/>
    <w:rsid w:val="00D5490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66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66E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331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160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607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471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162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506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064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117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236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5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\Downloads\Course%20Outline%20Template%20Rev6_Removal%20of%20Signature%20Lin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6F410D-AF51-4C25-9DCA-DCA65A911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C:\Users\Chris\Downloads\Course Outline Template Rev6_Removal of Signature Line.dotx</Template>
  <TotalTime>15</TotalTime>
  <Pages>11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Lambton College</Company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Dave Pierre</cp:lastModifiedBy>
  <cp:revision>4</cp:revision>
  <cp:lastPrinted>2013-12-04T22:45:00Z</cp:lastPrinted>
  <dcterms:created xsi:type="dcterms:W3CDTF">2022-01-23T20:13:00Z</dcterms:created>
  <dcterms:modified xsi:type="dcterms:W3CDTF">2022-01-23T22:15:00Z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1447624209</vt:i4>
  </property>
  <property fmtid="{D5CDD505-2E9C-101B-9397-08002B2CF9AE}" pid="3" name="_NewReviewCycle">
    <vt:lpwstr/>
  </property>
  <property fmtid="{D5CDD505-2E9C-101B-9397-08002B2CF9AE}" pid="4" name="_EmailSubject">
    <vt:lpwstr>Assignments</vt:lpwstr>
  </property>
  <property fmtid="{D5CDD505-2E9C-101B-9397-08002B2CF9AE}" pid="5" name="_AuthorEmail">
    <vt:lpwstr>Bryan.Sadler@tpsgc-pwgsc.gc.ca</vt:lpwstr>
  </property>
  <property fmtid="{D5CDD505-2E9C-101B-9397-08002B2CF9AE}" pid="6" name="_AuthorEmailDisplayName">
    <vt:lpwstr>Bryan Sadler</vt:lpwstr>
  </property>
</Properties>
</file>